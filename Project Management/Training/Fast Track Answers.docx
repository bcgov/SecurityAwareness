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5BF" w:rsidRDefault="006345BF" w:rsidP="006345BF">
      <w:pPr>
        <w:jc w:val="center"/>
        <w:rPr>
          <w:b/>
          <w:sz w:val="28"/>
          <w:szCs w:val="28"/>
        </w:rPr>
      </w:pPr>
      <w:r>
        <w:rPr>
          <w:b/>
          <w:sz w:val="28"/>
          <w:szCs w:val="28"/>
        </w:rPr>
        <w:t>Fast Track Answers</w:t>
      </w:r>
    </w:p>
    <w:p w:rsidR="00082B52" w:rsidRPr="00C776E2" w:rsidRDefault="00082B52" w:rsidP="00082B52">
      <w:pPr>
        <w:rPr>
          <w:b/>
          <w:sz w:val="28"/>
          <w:szCs w:val="28"/>
        </w:rPr>
      </w:pPr>
      <w:r>
        <w:rPr>
          <w:b/>
          <w:sz w:val="28"/>
          <w:szCs w:val="28"/>
        </w:rPr>
        <w:t>First</w:t>
      </w:r>
      <w:r w:rsidRPr="00C776E2">
        <w:rPr>
          <w:b/>
          <w:sz w:val="28"/>
          <w:szCs w:val="28"/>
        </w:rPr>
        <w:t xml:space="preserve"> General Exam</w:t>
      </w:r>
    </w:p>
    <w:p w:rsidR="00082B52" w:rsidRDefault="00082B52" w:rsidP="00082B52">
      <w:r>
        <w:rPr>
          <w:noProof/>
          <w:lang w:eastAsia="en-CA"/>
        </w:rPr>
        <w:drawing>
          <wp:inline distT="0" distB="0" distL="0" distR="0" wp14:anchorId="07A5A1EC" wp14:editId="7841909B">
            <wp:extent cx="6855707" cy="21907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869487" cy="2195154"/>
                    </a:xfrm>
                    <a:prstGeom prst="rect">
                      <a:avLst/>
                    </a:prstGeom>
                  </pic:spPr>
                </pic:pic>
              </a:graphicData>
            </a:graphic>
          </wp:inline>
        </w:drawing>
      </w:r>
    </w:p>
    <w:p w:rsidR="00082B52" w:rsidRDefault="00082B52" w:rsidP="00082B52">
      <w:r>
        <w:t>I thought the two were synonymous.</w:t>
      </w:r>
    </w:p>
    <w:p w:rsidR="00082B52" w:rsidRDefault="00082B52" w:rsidP="00082B52">
      <w:r>
        <w:rPr>
          <w:noProof/>
          <w:lang w:eastAsia="en-CA"/>
        </w:rPr>
        <w:drawing>
          <wp:inline distT="0" distB="0" distL="0" distR="0" wp14:anchorId="06557B28" wp14:editId="18624FC7">
            <wp:extent cx="6696075" cy="215547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96075" cy="2155478"/>
                    </a:xfrm>
                    <a:prstGeom prst="rect">
                      <a:avLst/>
                    </a:prstGeom>
                  </pic:spPr>
                </pic:pic>
              </a:graphicData>
            </a:graphic>
          </wp:inline>
        </w:drawing>
      </w:r>
    </w:p>
    <w:p w:rsidR="00082B52" w:rsidRDefault="00082B52" w:rsidP="00082B52">
      <w:r>
        <w:t>Studied and was better on next test.</w:t>
      </w:r>
    </w:p>
    <w:p w:rsidR="00082B52" w:rsidRDefault="00082B52" w:rsidP="00082B52">
      <w:r>
        <w:rPr>
          <w:noProof/>
          <w:lang w:eastAsia="en-CA"/>
        </w:rPr>
        <w:drawing>
          <wp:inline distT="0" distB="0" distL="0" distR="0" wp14:anchorId="0E9B3926" wp14:editId="73EC0E97">
            <wp:extent cx="6696075" cy="21347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696075" cy="2134732"/>
                    </a:xfrm>
                    <a:prstGeom prst="rect">
                      <a:avLst/>
                    </a:prstGeom>
                  </pic:spPr>
                </pic:pic>
              </a:graphicData>
            </a:graphic>
          </wp:inline>
        </w:drawing>
      </w:r>
    </w:p>
    <w:p w:rsidR="00082B52" w:rsidRDefault="00082B52" w:rsidP="00082B52">
      <w:r>
        <w:t>I thought you might want to review the project first.</w:t>
      </w:r>
    </w:p>
    <w:p w:rsidR="00082B52" w:rsidRDefault="00082B52" w:rsidP="00082B52">
      <w:r>
        <w:rPr>
          <w:noProof/>
          <w:lang w:eastAsia="en-CA"/>
        </w:rPr>
        <w:lastRenderedPageBreak/>
        <w:drawing>
          <wp:inline distT="0" distB="0" distL="0" distR="0" wp14:anchorId="41F8A201" wp14:editId="7A6BD075">
            <wp:extent cx="6762750" cy="24977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76472" cy="2502806"/>
                    </a:xfrm>
                    <a:prstGeom prst="rect">
                      <a:avLst/>
                    </a:prstGeom>
                  </pic:spPr>
                </pic:pic>
              </a:graphicData>
            </a:graphic>
          </wp:inline>
        </w:drawing>
      </w:r>
    </w:p>
    <w:p w:rsidR="00082B52" w:rsidRDefault="00754CAC" w:rsidP="00082B52">
      <w:r>
        <w:t>Sequence activities are part of developing schedule, is this because sequence activities is not considered a process?</w:t>
      </w:r>
    </w:p>
    <w:p w:rsidR="00082B52" w:rsidRDefault="00082B52" w:rsidP="00082B52">
      <w:r>
        <w:rPr>
          <w:noProof/>
          <w:lang w:eastAsia="en-CA"/>
        </w:rPr>
        <w:drawing>
          <wp:inline distT="0" distB="0" distL="0" distR="0" wp14:anchorId="15291F61" wp14:editId="65A57DEA">
            <wp:extent cx="6711491" cy="2114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711491" cy="2114550"/>
                    </a:xfrm>
                    <a:prstGeom prst="rect">
                      <a:avLst/>
                    </a:prstGeom>
                  </pic:spPr>
                </pic:pic>
              </a:graphicData>
            </a:graphic>
          </wp:inline>
        </w:drawing>
      </w:r>
    </w:p>
    <w:p w:rsidR="00082B52" w:rsidRDefault="006B0E97" w:rsidP="00082B52">
      <w:r>
        <w:t>I thought that</w:t>
      </w:r>
      <w:r w:rsidR="00754CAC">
        <w:t xml:space="preserve"> change requests </w:t>
      </w:r>
      <w:r>
        <w:t xml:space="preserve">were </w:t>
      </w:r>
      <w:r w:rsidR="00754CAC">
        <w:t xml:space="preserve">integral to every process </w:t>
      </w:r>
      <w:r w:rsidR="00DE040E">
        <w:t xml:space="preserve">area </w:t>
      </w:r>
      <w:r w:rsidR="00754CAC">
        <w:t xml:space="preserve">and </w:t>
      </w:r>
      <w:r>
        <w:t>needed</w:t>
      </w:r>
      <w:r w:rsidR="00754CAC">
        <w:t xml:space="preserve"> to be communicated to </w:t>
      </w:r>
      <w:r>
        <w:t>the stakeholders at every stage whereas forecasts are part of monitoring and controlling.</w:t>
      </w:r>
    </w:p>
    <w:p w:rsidR="00082B52" w:rsidRDefault="00082B52" w:rsidP="00082B52">
      <w:r>
        <w:rPr>
          <w:noProof/>
          <w:lang w:eastAsia="en-CA"/>
        </w:rPr>
        <w:drawing>
          <wp:inline distT="0" distB="0" distL="0" distR="0" wp14:anchorId="18DC6442" wp14:editId="59FF012E">
            <wp:extent cx="6704882" cy="2133600"/>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500"/>
                    <a:stretch/>
                  </pic:blipFill>
                  <pic:spPr bwMode="auto">
                    <a:xfrm>
                      <a:off x="0" y="0"/>
                      <a:ext cx="6715125" cy="213685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82B52" w:rsidRDefault="00082B52" w:rsidP="00082B52">
      <w:r>
        <w:t xml:space="preserve">Estimating also assists in measuring performance but benchmarking is </w:t>
      </w:r>
      <w:r w:rsidR="006B0E97">
        <w:t xml:space="preserve">considered </w:t>
      </w:r>
      <w:r>
        <w:t>a standard?</w:t>
      </w:r>
    </w:p>
    <w:p w:rsidR="00082B52" w:rsidRDefault="00082B52" w:rsidP="00082B52">
      <w:r>
        <w:rPr>
          <w:noProof/>
          <w:lang w:eastAsia="en-CA"/>
        </w:rPr>
        <w:lastRenderedPageBreak/>
        <w:drawing>
          <wp:inline distT="0" distB="0" distL="0" distR="0" wp14:anchorId="26DD2D4F" wp14:editId="0E20033F">
            <wp:extent cx="6791325" cy="208746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91325" cy="2087462"/>
                    </a:xfrm>
                    <a:prstGeom prst="rect">
                      <a:avLst/>
                    </a:prstGeom>
                  </pic:spPr>
                </pic:pic>
              </a:graphicData>
            </a:graphic>
          </wp:inline>
        </w:drawing>
      </w:r>
    </w:p>
    <w:p w:rsidR="00082B52" w:rsidRDefault="00082B52" w:rsidP="00082B52">
      <w:r>
        <w:t>I chose the answer because parametric is more quantifiable than analogous but I see the logic in the answer.</w:t>
      </w:r>
    </w:p>
    <w:p w:rsidR="00082B52" w:rsidRDefault="00082B52" w:rsidP="00082B52"/>
    <w:p w:rsidR="00082B52" w:rsidRDefault="00082B52" w:rsidP="00C776E2">
      <w:pPr>
        <w:rPr>
          <w:b/>
          <w:sz w:val="28"/>
          <w:szCs w:val="28"/>
        </w:rPr>
      </w:pPr>
      <w:r>
        <w:rPr>
          <w:noProof/>
          <w:lang w:eastAsia="en-CA"/>
        </w:rPr>
        <w:drawing>
          <wp:inline distT="0" distB="0" distL="0" distR="0" wp14:anchorId="63F4EA56" wp14:editId="2A8A9784">
            <wp:extent cx="6515100" cy="24083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15100" cy="2408360"/>
                    </a:xfrm>
                    <a:prstGeom prst="rect">
                      <a:avLst/>
                    </a:prstGeom>
                  </pic:spPr>
                </pic:pic>
              </a:graphicData>
            </a:graphic>
          </wp:inline>
        </w:drawing>
      </w:r>
    </w:p>
    <w:p w:rsidR="00082B52" w:rsidRDefault="00082B52" w:rsidP="00C776E2">
      <w:r w:rsidRPr="00082B52">
        <w:t>I chose this one because it was the only task with significant time and C as a prerequisite.  I see that D is the correct choice.</w:t>
      </w:r>
    </w:p>
    <w:p w:rsidR="00082B52" w:rsidRDefault="00887B3D" w:rsidP="00082B52">
      <w:pPr>
        <w:jc w:val="both"/>
      </w:pPr>
      <w:r>
        <w:rPr>
          <w:noProof/>
          <w:lang w:eastAsia="en-CA"/>
        </w:rPr>
        <w:drawing>
          <wp:inline distT="0" distB="0" distL="0" distR="0" wp14:anchorId="49468567" wp14:editId="1B09BD30">
            <wp:extent cx="6915150" cy="2834768"/>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915150" cy="2834768"/>
                    </a:xfrm>
                    <a:prstGeom prst="rect">
                      <a:avLst/>
                    </a:prstGeom>
                  </pic:spPr>
                </pic:pic>
              </a:graphicData>
            </a:graphic>
          </wp:inline>
        </w:drawing>
      </w:r>
    </w:p>
    <w:p w:rsidR="00887B3D" w:rsidRDefault="00887B3D" w:rsidP="00082B52">
      <w:pPr>
        <w:jc w:val="both"/>
      </w:pPr>
      <w:r>
        <w:t xml:space="preserve">I was </w:t>
      </w:r>
      <w:r w:rsidR="00814EBF">
        <w:t>distracted by the</w:t>
      </w:r>
      <w:r>
        <w:t xml:space="preserve"> information about sufficient funds, risk analysis is the best choice.</w:t>
      </w:r>
    </w:p>
    <w:p w:rsidR="00887B3D" w:rsidRDefault="00887B3D" w:rsidP="00082B52">
      <w:pPr>
        <w:jc w:val="both"/>
      </w:pPr>
      <w:r>
        <w:rPr>
          <w:noProof/>
          <w:lang w:eastAsia="en-CA"/>
        </w:rPr>
        <w:lastRenderedPageBreak/>
        <w:drawing>
          <wp:inline distT="0" distB="0" distL="0" distR="0" wp14:anchorId="631AA820" wp14:editId="7419A39E">
            <wp:extent cx="6762750" cy="2072899"/>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72192" cy="2075793"/>
                    </a:xfrm>
                    <a:prstGeom prst="rect">
                      <a:avLst/>
                    </a:prstGeom>
                  </pic:spPr>
                </pic:pic>
              </a:graphicData>
            </a:graphic>
          </wp:inline>
        </w:drawing>
      </w:r>
    </w:p>
    <w:p w:rsidR="00887B3D" w:rsidRDefault="00887B3D" w:rsidP="00082B52">
      <w:pPr>
        <w:jc w:val="both"/>
      </w:pPr>
      <w:r>
        <w:t>Not sure why activity start and end dates are not input to develop schedule proc</w:t>
      </w:r>
      <w:r w:rsidR="00814EBF">
        <w:t>ess</w:t>
      </w:r>
      <w:r>
        <w:t>?</w:t>
      </w:r>
    </w:p>
    <w:p w:rsidR="00887B3D" w:rsidRPr="00082B52" w:rsidRDefault="00887B3D" w:rsidP="00082B52">
      <w:pPr>
        <w:jc w:val="both"/>
      </w:pPr>
      <w:r>
        <w:rPr>
          <w:noProof/>
          <w:lang w:eastAsia="en-CA"/>
        </w:rPr>
        <w:drawing>
          <wp:inline distT="0" distB="0" distL="0" distR="0" wp14:anchorId="07DEA704" wp14:editId="12887EB1">
            <wp:extent cx="6762750" cy="26689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70081" cy="2671867"/>
                    </a:xfrm>
                    <a:prstGeom prst="rect">
                      <a:avLst/>
                    </a:prstGeom>
                  </pic:spPr>
                </pic:pic>
              </a:graphicData>
            </a:graphic>
          </wp:inline>
        </w:drawing>
      </w:r>
      <w:r>
        <w:t xml:space="preserve"> </w:t>
      </w:r>
    </w:p>
    <w:p w:rsidR="00082B52" w:rsidRDefault="00814EBF" w:rsidP="00C776E2">
      <w:r>
        <w:t>My error.</w:t>
      </w:r>
    </w:p>
    <w:p w:rsidR="00887B3D" w:rsidRDefault="00887B3D" w:rsidP="00C776E2">
      <w:r>
        <w:rPr>
          <w:noProof/>
          <w:lang w:eastAsia="en-CA"/>
        </w:rPr>
        <w:drawing>
          <wp:inline distT="0" distB="0" distL="0" distR="0" wp14:anchorId="2C5146D6" wp14:editId="6EA0492D">
            <wp:extent cx="5943600" cy="220535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5355"/>
                    </a:xfrm>
                    <a:prstGeom prst="rect">
                      <a:avLst/>
                    </a:prstGeom>
                  </pic:spPr>
                </pic:pic>
              </a:graphicData>
            </a:graphic>
          </wp:inline>
        </w:drawing>
      </w:r>
    </w:p>
    <w:p w:rsidR="0024059F" w:rsidRPr="00887B3D" w:rsidRDefault="0024059F" w:rsidP="00C776E2">
      <w:r>
        <w:t>I understood that the answer was more personnel but didn’t consider ‘crashing’ with additional team members.</w:t>
      </w:r>
    </w:p>
    <w:p w:rsidR="00082B52" w:rsidRDefault="0024059F" w:rsidP="00C776E2">
      <w:pPr>
        <w:rPr>
          <w:b/>
          <w:sz w:val="28"/>
          <w:szCs w:val="28"/>
        </w:rPr>
      </w:pPr>
      <w:r>
        <w:rPr>
          <w:noProof/>
          <w:lang w:eastAsia="en-CA"/>
        </w:rPr>
        <w:lastRenderedPageBreak/>
        <w:drawing>
          <wp:inline distT="0" distB="0" distL="0" distR="0" wp14:anchorId="4D320713" wp14:editId="64E75083">
            <wp:extent cx="6677025" cy="27300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680516" cy="2731446"/>
                    </a:xfrm>
                    <a:prstGeom prst="rect">
                      <a:avLst/>
                    </a:prstGeom>
                  </pic:spPr>
                </pic:pic>
              </a:graphicData>
            </a:graphic>
          </wp:inline>
        </w:drawing>
      </w:r>
    </w:p>
    <w:p w:rsidR="0024059F" w:rsidRDefault="0024059F" w:rsidP="00C776E2">
      <w:r w:rsidRPr="0024059F">
        <w:t>This makes sense.</w:t>
      </w:r>
    </w:p>
    <w:p w:rsidR="0024059F" w:rsidRDefault="0024059F" w:rsidP="00C776E2">
      <w:r>
        <w:rPr>
          <w:noProof/>
          <w:lang w:eastAsia="en-CA"/>
        </w:rPr>
        <w:drawing>
          <wp:inline distT="0" distB="0" distL="0" distR="0" wp14:anchorId="2576DFDE" wp14:editId="68A22F11">
            <wp:extent cx="6677025" cy="232697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91384" cy="2331976"/>
                    </a:xfrm>
                    <a:prstGeom prst="rect">
                      <a:avLst/>
                    </a:prstGeom>
                  </pic:spPr>
                </pic:pic>
              </a:graphicData>
            </a:graphic>
          </wp:inline>
        </w:drawing>
      </w:r>
    </w:p>
    <w:p w:rsidR="0024059F" w:rsidRDefault="0024059F" w:rsidP="00C776E2">
      <w:r>
        <w:t xml:space="preserve">So close </w:t>
      </w:r>
      <w:r>
        <w:sym w:font="Wingdings" w:char="F04A"/>
      </w:r>
    </w:p>
    <w:p w:rsidR="0024059F" w:rsidRDefault="0024059F" w:rsidP="00C776E2">
      <w:r>
        <w:rPr>
          <w:noProof/>
          <w:lang w:eastAsia="en-CA"/>
        </w:rPr>
        <w:drawing>
          <wp:inline distT="0" distB="0" distL="0" distR="0" wp14:anchorId="092D5093" wp14:editId="199E4858">
            <wp:extent cx="6848475" cy="256086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858273" cy="2564525"/>
                    </a:xfrm>
                    <a:prstGeom prst="rect">
                      <a:avLst/>
                    </a:prstGeom>
                  </pic:spPr>
                </pic:pic>
              </a:graphicData>
            </a:graphic>
          </wp:inline>
        </w:drawing>
      </w:r>
    </w:p>
    <w:p w:rsidR="0024059F" w:rsidRDefault="0024059F" w:rsidP="00C776E2">
      <w:r>
        <w:t>Not sure I understand this one… are you going to allow higher risk for the</w:t>
      </w:r>
      <w:r w:rsidR="00594D3C">
        <w:t xml:space="preserve"> project for time/$$ considerations?</w:t>
      </w:r>
    </w:p>
    <w:p w:rsidR="00594D3C" w:rsidRDefault="00594D3C" w:rsidP="00C776E2">
      <w:r>
        <w:rPr>
          <w:noProof/>
          <w:lang w:eastAsia="en-CA"/>
        </w:rPr>
        <w:lastRenderedPageBreak/>
        <w:drawing>
          <wp:inline distT="0" distB="0" distL="0" distR="0" wp14:anchorId="3E2E4095" wp14:editId="487A4960">
            <wp:extent cx="6886575" cy="235512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899508" cy="2359543"/>
                    </a:xfrm>
                    <a:prstGeom prst="rect">
                      <a:avLst/>
                    </a:prstGeom>
                  </pic:spPr>
                </pic:pic>
              </a:graphicData>
            </a:graphic>
          </wp:inline>
        </w:drawing>
      </w:r>
    </w:p>
    <w:p w:rsidR="00594D3C" w:rsidRDefault="00594D3C" w:rsidP="00C776E2">
      <w:r>
        <w:t>I understand why this was wrong.</w:t>
      </w:r>
    </w:p>
    <w:p w:rsidR="00594D3C" w:rsidRDefault="00594D3C" w:rsidP="00C776E2">
      <w:r>
        <w:rPr>
          <w:noProof/>
          <w:lang w:eastAsia="en-CA"/>
        </w:rPr>
        <w:drawing>
          <wp:inline distT="0" distB="0" distL="0" distR="0" wp14:anchorId="0458CFAA" wp14:editId="0BB46C0E">
            <wp:extent cx="5943600" cy="22320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2025"/>
                    </a:xfrm>
                    <a:prstGeom prst="rect">
                      <a:avLst/>
                    </a:prstGeom>
                  </pic:spPr>
                </pic:pic>
              </a:graphicData>
            </a:graphic>
          </wp:inline>
        </w:drawing>
      </w:r>
    </w:p>
    <w:p w:rsidR="00594D3C" w:rsidRDefault="00594D3C" w:rsidP="00C776E2">
      <w:r>
        <w:t>If resource leveling means that the PM will have assigned the work from the WBS at the beginning of the project, then I agree.</w:t>
      </w:r>
    </w:p>
    <w:p w:rsidR="00594D3C" w:rsidRDefault="00594D3C" w:rsidP="00C776E2">
      <w:r>
        <w:rPr>
          <w:noProof/>
          <w:lang w:eastAsia="en-CA"/>
        </w:rPr>
        <w:drawing>
          <wp:inline distT="0" distB="0" distL="0" distR="0" wp14:anchorId="29BA4BF9" wp14:editId="5D5C6CE8">
            <wp:extent cx="6791325" cy="23058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91325" cy="2305858"/>
                    </a:xfrm>
                    <a:prstGeom prst="rect">
                      <a:avLst/>
                    </a:prstGeom>
                  </pic:spPr>
                </pic:pic>
              </a:graphicData>
            </a:graphic>
          </wp:inline>
        </w:drawing>
      </w:r>
    </w:p>
    <w:p w:rsidR="00594D3C" w:rsidRDefault="00594D3C" w:rsidP="00C776E2">
      <w:r>
        <w:t>I chose this as there might be lessons to be learned in customer reports (quality issues, service issues, etc.) but I understand the correct answer.</w:t>
      </w:r>
    </w:p>
    <w:p w:rsidR="00594D3C" w:rsidRDefault="00594D3C" w:rsidP="00C776E2">
      <w:r>
        <w:rPr>
          <w:noProof/>
          <w:lang w:eastAsia="en-CA"/>
        </w:rPr>
        <w:lastRenderedPageBreak/>
        <w:drawing>
          <wp:inline distT="0" distB="0" distL="0" distR="0" wp14:anchorId="73D1D90F" wp14:editId="778EF600">
            <wp:extent cx="7010400" cy="25008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010400" cy="2500825"/>
                    </a:xfrm>
                    <a:prstGeom prst="rect">
                      <a:avLst/>
                    </a:prstGeom>
                  </pic:spPr>
                </pic:pic>
              </a:graphicData>
            </a:graphic>
          </wp:inline>
        </w:drawing>
      </w:r>
    </w:p>
    <w:p w:rsidR="0024059F" w:rsidRDefault="00594D3C" w:rsidP="00C776E2">
      <w:r>
        <w:t>Agreed.</w:t>
      </w:r>
    </w:p>
    <w:p w:rsidR="00594D3C" w:rsidRDefault="00594D3C" w:rsidP="00C776E2">
      <w:r>
        <w:rPr>
          <w:noProof/>
          <w:lang w:eastAsia="en-CA"/>
        </w:rPr>
        <w:drawing>
          <wp:inline distT="0" distB="0" distL="0" distR="0" wp14:anchorId="2AF18420" wp14:editId="01E7B585">
            <wp:extent cx="7010400" cy="2912761"/>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017618" cy="2915760"/>
                    </a:xfrm>
                    <a:prstGeom prst="rect">
                      <a:avLst/>
                    </a:prstGeom>
                  </pic:spPr>
                </pic:pic>
              </a:graphicData>
            </a:graphic>
          </wp:inline>
        </w:drawing>
      </w:r>
    </w:p>
    <w:p w:rsidR="00594D3C" w:rsidRDefault="002A65E6" w:rsidP="00C776E2">
      <w:r>
        <w:t>If as a result of brainstorming, I agree.</w:t>
      </w:r>
    </w:p>
    <w:p w:rsidR="002A65E6" w:rsidRDefault="002A65E6" w:rsidP="00C776E2">
      <w:r>
        <w:rPr>
          <w:noProof/>
          <w:lang w:eastAsia="en-CA"/>
        </w:rPr>
        <w:drawing>
          <wp:inline distT="0" distB="0" distL="0" distR="0" wp14:anchorId="2C45E827" wp14:editId="2B4734BE">
            <wp:extent cx="6648450" cy="2415746"/>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48450" cy="2415746"/>
                    </a:xfrm>
                    <a:prstGeom prst="rect">
                      <a:avLst/>
                    </a:prstGeom>
                  </pic:spPr>
                </pic:pic>
              </a:graphicData>
            </a:graphic>
          </wp:inline>
        </w:drawing>
      </w:r>
    </w:p>
    <w:p w:rsidR="002A65E6" w:rsidRDefault="00BE6EE7" w:rsidP="00C776E2">
      <w:r>
        <w:t>I was assuming that they already had the resource mgmt. plan, the matrix would give them revised detail going forward.</w:t>
      </w:r>
    </w:p>
    <w:p w:rsidR="00BE6EE7" w:rsidRDefault="00BE6EE7" w:rsidP="00C776E2">
      <w:r>
        <w:rPr>
          <w:noProof/>
          <w:lang w:eastAsia="en-CA"/>
        </w:rPr>
        <w:lastRenderedPageBreak/>
        <w:drawing>
          <wp:inline distT="0" distB="0" distL="0" distR="0" wp14:anchorId="66B18A96" wp14:editId="63D5FCB3">
            <wp:extent cx="6829425" cy="25527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0338"/>
                    <a:stretch/>
                  </pic:blipFill>
                  <pic:spPr bwMode="auto">
                    <a:xfrm>
                      <a:off x="0" y="0"/>
                      <a:ext cx="6832927" cy="2554009"/>
                    </a:xfrm>
                    <a:prstGeom prst="rect">
                      <a:avLst/>
                    </a:prstGeom>
                    <a:ln>
                      <a:noFill/>
                    </a:ln>
                    <a:extLst>
                      <a:ext uri="{53640926-AAD7-44D8-BBD7-CCE9431645EC}">
                        <a14:shadowObscured xmlns:a14="http://schemas.microsoft.com/office/drawing/2010/main"/>
                      </a:ext>
                    </a:extLst>
                  </pic:spPr>
                </pic:pic>
              </a:graphicData>
            </a:graphic>
          </wp:inline>
        </w:drawing>
      </w:r>
    </w:p>
    <w:p w:rsidR="0024059F" w:rsidRDefault="004B3F92" w:rsidP="00C776E2">
      <w:r>
        <w:t>I wasn’t sure that putting it on the agenda wasn’t deciding for the first team member but I see the logic.</w:t>
      </w:r>
    </w:p>
    <w:p w:rsidR="004B3F92" w:rsidRDefault="004B3F92" w:rsidP="00C776E2">
      <w:r>
        <w:rPr>
          <w:noProof/>
          <w:lang w:eastAsia="en-CA"/>
        </w:rPr>
        <w:drawing>
          <wp:inline distT="0" distB="0" distL="0" distR="0" wp14:anchorId="3687B4D8" wp14:editId="7B7D48EE">
            <wp:extent cx="6434272" cy="2533650"/>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317"/>
                    <a:stretch/>
                  </pic:blipFill>
                  <pic:spPr bwMode="auto">
                    <a:xfrm>
                      <a:off x="0" y="0"/>
                      <a:ext cx="6443141" cy="2537142"/>
                    </a:xfrm>
                    <a:prstGeom prst="rect">
                      <a:avLst/>
                    </a:prstGeom>
                    <a:ln>
                      <a:noFill/>
                    </a:ln>
                    <a:extLst>
                      <a:ext uri="{53640926-AAD7-44D8-BBD7-CCE9431645EC}">
                        <a14:shadowObscured xmlns:a14="http://schemas.microsoft.com/office/drawing/2010/main"/>
                      </a:ext>
                    </a:extLst>
                  </pic:spPr>
                </pic:pic>
              </a:graphicData>
            </a:graphic>
          </wp:inline>
        </w:drawing>
      </w:r>
    </w:p>
    <w:p w:rsidR="004B3F92" w:rsidRDefault="006360F9" w:rsidP="00C776E2">
      <w:r>
        <w:t>Interesting that even though it does not meet objectives of the company, it is OK to send it to the PMO office anyway.</w:t>
      </w:r>
    </w:p>
    <w:p w:rsidR="006360F9" w:rsidRDefault="006360F9" w:rsidP="00C776E2">
      <w:r>
        <w:rPr>
          <w:noProof/>
          <w:lang w:eastAsia="en-CA"/>
        </w:rPr>
        <w:drawing>
          <wp:inline distT="0" distB="0" distL="0" distR="0" wp14:anchorId="28617EED" wp14:editId="7CBB13C2">
            <wp:extent cx="6638925" cy="242079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38925" cy="2420796"/>
                    </a:xfrm>
                    <a:prstGeom prst="rect">
                      <a:avLst/>
                    </a:prstGeom>
                  </pic:spPr>
                </pic:pic>
              </a:graphicData>
            </a:graphic>
          </wp:inline>
        </w:drawing>
      </w:r>
    </w:p>
    <w:p w:rsidR="006360F9" w:rsidRDefault="006360F9" w:rsidP="00C776E2">
      <w:r>
        <w:t>I didn’t know this, great.</w:t>
      </w:r>
    </w:p>
    <w:p w:rsidR="00045EBD" w:rsidRDefault="00045EBD" w:rsidP="00C776E2"/>
    <w:p w:rsidR="00045EBD" w:rsidRDefault="00045EBD" w:rsidP="00C776E2">
      <w:r>
        <w:rPr>
          <w:noProof/>
          <w:lang w:eastAsia="en-CA"/>
        </w:rPr>
        <w:lastRenderedPageBreak/>
        <w:drawing>
          <wp:inline distT="0" distB="0" distL="0" distR="0" wp14:anchorId="5CD1AFF0" wp14:editId="7A4EF617">
            <wp:extent cx="6591300" cy="217667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93433" cy="2177382"/>
                    </a:xfrm>
                    <a:prstGeom prst="rect">
                      <a:avLst/>
                    </a:prstGeom>
                  </pic:spPr>
                </pic:pic>
              </a:graphicData>
            </a:graphic>
          </wp:inline>
        </w:drawing>
      </w:r>
    </w:p>
    <w:p w:rsidR="00045EBD" w:rsidRDefault="00045EBD" w:rsidP="00C776E2">
      <w:r>
        <w:t>I didn’t know this either, I also thought it was for estimates, costing and risk management.</w:t>
      </w:r>
    </w:p>
    <w:p w:rsidR="00045EBD" w:rsidRDefault="00045EBD" w:rsidP="00C776E2">
      <w:r>
        <w:rPr>
          <w:noProof/>
          <w:lang w:eastAsia="en-CA"/>
        </w:rPr>
        <w:drawing>
          <wp:inline distT="0" distB="0" distL="0" distR="0" wp14:anchorId="25441EA8" wp14:editId="0B0E1DFD">
            <wp:extent cx="6743700" cy="268235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749138" cy="2684513"/>
                    </a:xfrm>
                    <a:prstGeom prst="rect">
                      <a:avLst/>
                    </a:prstGeom>
                  </pic:spPr>
                </pic:pic>
              </a:graphicData>
            </a:graphic>
          </wp:inline>
        </w:drawing>
      </w:r>
    </w:p>
    <w:p w:rsidR="006360F9" w:rsidRDefault="00A03E8B" w:rsidP="00C776E2">
      <w:r>
        <w:t>Our change control board had senior management members on it and would make the decisions.</w:t>
      </w:r>
    </w:p>
    <w:p w:rsidR="00A03E8B" w:rsidRDefault="00A03E8B" w:rsidP="00C776E2">
      <w:r>
        <w:rPr>
          <w:noProof/>
          <w:lang w:eastAsia="en-CA"/>
        </w:rPr>
        <w:drawing>
          <wp:inline distT="0" distB="0" distL="0" distR="0" wp14:anchorId="027A16F7" wp14:editId="5922DE0D">
            <wp:extent cx="6591300" cy="254145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591300" cy="2541453"/>
                    </a:xfrm>
                    <a:prstGeom prst="rect">
                      <a:avLst/>
                    </a:prstGeom>
                  </pic:spPr>
                </pic:pic>
              </a:graphicData>
            </a:graphic>
          </wp:inline>
        </w:drawing>
      </w:r>
    </w:p>
    <w:p w:rsidR="006360F9" w:rsidRDefault="00814EBF" w:rsidP="00C776E2">
      <w:r>
        <w:t xml:space="preserve">I </w:t>
      </w:r>
      <w:r w:rsidR="00A03E8B">
        <w:t>agree with this answer.</w:t>
      </w:r>
    </w:p>
    <w:p w:rsidR="00A03E8B" w:rsidRDefault="00A03E8B" w:rsidP="00C776E2">
      <w:r>
        <w:rPr>
          <w:noProof/>
          <w:lang w:eastAsia="en-CA"/>
        </w:rPr>
        <w:lastRenderedPageBreak/>
        <w:drawing>
          <wp:inline distT="0" distB="0" distL="0" distR="0" wp14:anchorId="58627180" wp14:editId="1C928F04">
            <wp:extent cx="6467475" cy="3137002"/>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67475" cy="3137002"/>
                    </a:xfrm>
                    <a:prstGeom prst="rect">
                      <a:avLst/>
                    </a:prstGeom>
                  </pic:spPr>
                </pic:pic>
              </a:graphicData>
            </a:graphic>
          </wp:inline>
        </w:drawing>
      </w:r>
    </w:p>
    <w:p w:rsidR="00A03E8B" w:rsidRDefault="00A03E8B" w:rsidP="00C776E2">
      <w:r>
        <w:t>Agreed.</w:t>
      </w:r>
    </w:p>
    <w:p w:rsidR="00A03E8B" w:rsidRDefault="00A03E8B" w:rsidP="00C776E2">
      <w:r>
        <w:rPr>
          <w:noProof/>
          <w:lang w:eastAsia="en-CA"/>
        </w:rPr>
        <w:drawing>
          <wp:inline distT="0" distB="0" distL="0" distR="0" wp14:anchorId="108213CE" wp14:editId="7C163DAC">
            <wp:extent cx="6822540" cy="2819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22540" cy="2819400"/>
                    </a:xfrm>
                    <a:prstGeom prst="rect">
                      <a:avLst/>
                    </a:prstGeom>
                  </pic:spPr>
                </pic:pic>
              </a:graphicData>
            </a:graphic>
          </wp:inline>
        </w:drawing>
      </w:r>
    </w:p>
    <w:p w:rsidR="00A03E8B" w:rsidRDefault="00A03E8B" w:rsidP="00C776E2">
      <w:r>
        <w:t>Not sure I understand this one, how the communications management plan can affect cost overrun?</w:t>
      </w:r>
    </w:p>
    <w:p w:rsidR="00A03E8B" w:rsidRDefault="00A03E8B" w:rsidP="00C776E2">
      <w:r>
        <w:rPr>
          <w:noProof/>
          <w:lang w:eastAsia="en-CA"/>
        </w:rPr>
        <w:lastRenderedPageBreak/>
        <w:drawing>
          <wp:inline distT="0" distB="0" distL="0" distR="0" wp14:anchorId="0C527CB9" wp14:editId="4EB99181">
            <wp:extent cx="6781800" cy="25794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781800" cy="2579403"/>
                    </a:xfrm>
                    <a:prstGeom prst="rect">
                      <a:avLst/>
                    </a:prstGeom>
                  </pic:spPr>
                </pic:pic>
              </a:graphicData>
            </a:graphic>
          </wp:inline>
        </w:drawing>
      </w:r>
    </w:p>
    <w:p w:rsidR="00A03E8B" w:rsidRDefault="00A03E8B" w:rsidP="00C776E2">
      <w:r>
        <w:t>I understand that this is about performance not cost.</w:t>
      </w:r>
    </w:p>
    <w:p w:rsidR="00E7769D" w:rsidRDefault="00E7769D" w:rsidP="00C776E2">
      <w:r>
        <w:rPr>
          <w:noProof/>
          <w:lang w:eastAsia="en-CA"/>
        </w:rPr>
        <w:drawing>
          <wp:inline distT="0" distB="0" distL="0" distR="0" wp14:anchorId="14A02597" wp14:editId="4088BC1E">
            <wp:extent cx="6817821" cy="236220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24134" cy="2364387"/>
                    </a:xfrm>
                    <a:prstGeom prst="rect">
                      <a:avLst/>
                    </a:prstGeom>
                  </pic:spPr>
                </pic:pic>
              </a:graphicData>
            </a:graphic>
          </wp:inline>
        </w:drawing>
      </w:r>
    </w:p>
    <w:p w:rsidR="00E7769D" w:rsidRDefault="00E7769D" w:rsidP="00C776E2">
      <w:r>
        <w:t>Performance would not be available.</w:t>
      </w:r>
    </w:p>
    <w:p w:rsidR="00A03E8B" w:rsidRDefault="00E7769D" w:rsidP="00C776E2">
      <w:r>
        <w:rPr>
          <w:noProof/>
          <w:lang w:eastAsia="en-CA"/>
        </w:rPr>
        <w:drawing>
          <wp:inline distT="0" distB="0" distL="0" distR="0" wp14:anchorId="6BB807DE" wp14:editId="7D8F8B7C">
            <wp:extent cx="6696741" cy="2190750"/>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701118" cy="2192182"/>
                    </a:xfrm>
                    <a:prstGeom prst="rect">
                      <a:avLst/>
                    </a:prstGeom>
                  </pic:spPr>
                </pic:pic>
              </a:graphicData>
            </a:graphic>
          </wp:inline>
        </w:drawing>
      </w:r>
    </w:p>
    <w:p w:rsidR="00E7769D" w:rsidRDefault="00E7769D" w:rsidP="00C776E2">
      <w:r>
        <w:t>I will need to study estimates more.</w:t>
      </w:r>
    </w:p>
    <w:p w:rsidR="00E7769D" w:rsidRDefault="00E7769D" w:rsidP="00C776E2">
      <w:r>
        <w:rPr>
          <w:noProof/>
          <w:lang w:eastAsia="en-CA"/>
        </w:rPr>
        <w:lastRenderedPageBreak/>
        <w:drawing>
          <wp:inline distT="0" distB="0" distL="0" distR="0" wp14:anchorId="646E6D54" wp14:editId="70BF9BB9">
            <wp:extent cx="6791325" cy="242412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791325" cy="2424126"/>
                    </a:xfrm>
                    <a:prstGeom prst="rect">
                      <a:avLst/>
                    </a:prstGeom>
                  </pic:spPr>
                </pic:pic>
              </a:graphicData>
            </a:graphic>
          </wp:inline>
        </w:drawing>
      </w:r>
    </w:p>
    <w:p w:rsidR="00E7769D" w:rsidRDefault="00E7769D" w:rsidP="00C776E2">
      <w:r>
        <w:t>I understand that the qualitative risk mgmt. should be represented by a probability matrix not percentages.</w:t>
      </w:r>
    </w:p>
    <w:p w:rsidR="00E7769D" w:rsidRDefault="00E7769D" w:rsidP="00C776E2">
      <w:r>
        <w:rPr>
          <w:noProof/>
          <w:lang w:eastAsia="en-CA"/>
        </w:rPr>
        <w:drawing>
          <wp:inline distT="0" distB="0" distL="0" distR="0" wp14:anchorId="421ECE77" wp14:editId="5F3820E8">
            <wp:extent cx="6791325" cy="23080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793461" cy="2308761"/>
                    </a:xfrm>
                    <a:prstGeom prst="rect">
                      <a:avLst/>
                    </a:prstGeom>
                  </pic:spPr>
                </pic:pic>
              </a:graphicData>
            </a:graphic>
          </wp:inline>
        </w:drawing>
      </w:r>
    </w:p>
    <w:p w:rsidR="00E7769D" w:rsidRDefault="00E7769D" w:rsidP="00C776E2">
      <w:r>
        <w:t>Not sure what path convergence issues would be and why that would increase ris</w:t>
      </w:r>
      <w:r w:rsidR="00814EBF">
        <w:t>k</w:t>
      </w:r>
      <w:r>
        <w:t>.</w:t>
      </w:r>
    </w:p>
    <w:p w:rsidR="00372282" w:rsidRDefault="00372282" w:rsidP="00C776E2">
      <w:r>
        <w:rPr>
          <w:noProof/>
          <w:lang w:eastAsia="en-CA"/>
        </w:rPr>
        <w:drawing>
          <wp:inline distT="0" distB="0" distL="0" distR="0" wp14:anchorId="234E44FA" wp14:editId="196AF14F">
            <wp:extent cx="6791325" cy="2238380"/>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791325" cy="2238380"/>
                    </a:xfrm>
                    <a:prstGeom prst="rect">
                      <a:avLst/>
                    </a:prstGeom>
                  </pic:spPr>
                </pic:pic>
              </a:graphicData>
            </a:graphic>
          </wp:inline>
        </w:drawing>
      </w:r>
    </w:p>
    <w:p w:rsidR="00372282" w:rsidRDefault="00372282" w:rsidP="00C776E2">
      <w:r>
        <w:t>This makes sense.</w:t>
      </w:r>
    </w:p>
    <w:p w:rsidR="00372282" w:rsidRDefault="00372282" w:rsidP="00C776E2">
      <w:r>
        <w:rPr>
          <w:noProof/>
          <w:lang w:eastAsia="en-CA"/>
        </w:rPr>
        <w:lastRenderedPageBreak/>
        <w:drawing>
          <wp:inline distT="0" distB="0" distL="0" distR="0" wp14:anchorId="549EAC9F" wp14:editId="6FA6D04F">
            <wp:extent cx="6743241" cy="2152650"/>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750018" cy="2154813"/>
                    </a:xfrm>
                    <a:prstGeom prst="rect">
                      <a:avLst/>
                    </a:prstGeom>
                  </pic:spPr>
                </pic:pic>
              </a:graphicData>
            </a:graphic>
          </wp:inline>
        </w:drawing>
      </w:r>
    </w:p>
    <w:p w:rsidR="00372282" w:rsidRDefault="00814EBF" w:rsidP="00C776E2">
      <w:r>
        <w:t>I understand, ‘b</w:t>
      </w:r>
      <w:r w:rsidR="00372282">
        <w:t>uild in</w:t>
      </w:r>
      <w:r>
        <w:t>’</w:t>
      </w:r>
      <w:r w:rsidR="00372282">
        <w:t xml:space="preserve"> not </w:t>
      </w:r>
      <w:r>
        <w:t>‘</w:t>
      </w:r>
      <w:r w:rsidR="00372282">
        <w:t>inspect in</w:t>
      </w:r>
      <w:r>
        <w:t>’</w:t>
      </w:r>
      <w:r w:rsidR="00372282">
        <w:t xml:space="preserve"> quality.</w:t>
      </w:r>
    </w:p>
    <w:p w:rsidR="00372282" w:rsidRDefault="00372282" w:rsidP="00C776E2">
      <w:r>
        <w:rPr>
          <w:noProof/>
          <w:lang w:eastAsia="en-CA"/>
        </w:rPr>
        <w:drawing>
          <wp:inline distT="0" distB="0" distL="0" distR="0" wp14:anchorId="4928A9F5" wp14:editId="6722EFE7">
            <wp:extent cx="6610350" cy="231079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14393" cy="2312211"/>
                    </a:xfrm>
                    <a:prstGeom prst="rect">
                      <a:avLst/>
                    </a:prstGeom>
                  </pic:spPr>
                </pic:pic>
              </a:graphicData>
            </a:graphic>
          </wp:inline>
        </w:drawing>
      </w:r>
    </w:p>
    <w:p w:rsidR="00372282" w:rsidRDefault="00372282" w:rsidP="00C776E2">
      <w:r>
        <w:t>I can’t see this one clearly, this could be caused by unclear scope which a management plan would expose.</w:t>
      </w:r>
    </w:p>
    <w:p w:rsidR="00372282" w:rsidRDefault="00372282" w:rsidP="00C776E2">
      <w:r>
        <w:rPr>
          <w:noProof/>
          <w:lang w:eastAsia="en-CA"/>
        </w:rPr>
        <w:drawing>
          <wp:inline distT="0" distB="0" distL="0" distR="0" wp14:anchorId="230AEE8D" wp14:editId="3CC7ED04">
            <wp:extent cx="6886575" cy="246695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886575" cy="2466954"/>
                    </a:xfrm>
                    <a:prstGeom prst="rect">
                      <a:avLst/>
                    </a:prstGeom>
                  </pic:spPr>
                </pic:pic>
              </a:graphicData>
            </a:graphic>
          </wp:inline>
        </w:drawing>
      </w:r>
    </w:p>
    <w:p w:rsidR="00372282" w:rsidRDefault="00372282" w:rsidP="00C776E2">
      <w:r>
        <w:t>Would need to recalculate.</w:t>
      </w:r>
    </w:p>
    <w:p w:rsidR="00372282" w:rsidRDefault="00372282" w:rsidP="00C776E2">
      <w:r>
        <w:rPr>
          <w:noProof/>
          <w:lang w:eastAsia="en-CA"/>
        </w:rPr>
        <w:lastRenderedPageBreak/>
        <w:drawing>
          <wp:inline distT="0" distB="0" distL="0" distR="0" wp14:anchorId="40CDA27A" wp14:editId="241AC6F7">
            <wp:extent cx="6496050" cy="204250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02679" cy="2044592"/>
                    </a:xfrm>
                    <a:prstGeom prst="rect">
                      <a:avLst/>
                    </a:prstGeom>
                  </pic:spPr>
                </pic:pic>
              </a:graphicData>
            </a:graphic>
          </wp:inline>
        </w:drawing>
      </w:r>
    </w:p>
    <w:p w:rsidR="004F3830" w:rsidRDefault="004F3830" w:rsidP="00C776E2">
      <w:r>
        <w:t>Workarounds are a risk response but is this wrong because it is not a process?</w:t>
      </w:r>
    </w:p>
    <w:p w:rsidR="004F3830" w:rsidRDefault="004F3830" w:rsidP="00C776E2">
      <w:r>
        <w:rPr>
          <w:noProof/>
          <w:lang w:eastAsia="en-CA"/>
        </w:rPr>
        <w:drawing>
          <wp:inline distT="0" distB="0" distL="0" distR="0" wp14:anchorId="0EF74D08" wp14:editId="40F204F4">
            <wp:extent cx="6572250" cy="2285542"/>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572250" cy="2285542"/>
                    </a:xfrm>
                    <a:prstGeom prst="rect">
                      <a:avLst/>
                    </a:prstGeom>
                  </pic:spPr>
                </pic:pic>
              </a:graphicData>
            </a:graphic>
          </wp:inline>
        </w:drawing>
      </w:r>
    </w:p>
    <w:p w:rsidR="004F3830" w:rsidRDefault="004F3830" w:rsidP="00C776E2">
      <w:r>
        <w:t>This makes sense.</w:t>
      </w:r>
    </w:p>
    <w:p w:rsidR="004F3830" w:rsidRDefault="004F3830" w:rsidP="00C776E2">
      <w:r>
        <w:rPr>
          <w:noProof/>
          <w:lang w:eastAsia="en-CA"/>
        </w:rPr>
        <w:drawing>
          <wp:inline distT="0" distB="0" distL="0" distR="0" wp14:anchorId="178A97B6" wp14:editId="43A5569C">
            <wp:extent cx="6667500" cy="2279487"/>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677934" cy="2283054"/>
                    </a:xfrm>
                    <a:prstGeom prst="rect">
                      <a:avLst/>
                    </a:prstGeom>
                  </pic:spPr>
                </pic:pic>
              </a:graphicData>
            </a:graphic>
          </wp:inline>
        </w:drawing>
      </w:r>
    </w:p>
    <w:p w:rsidR="004F3830" w:rsidRDefault="004F3830" w:rsidP="00C776E2">
      <w:r>
        <w:t>Understand.</w:t>
      </w:r>
    </w:p>
    <w:p w:rsidR="004F3830" w:rsidRDefault="004F3830" w:rsidP="00C776E2">
      <w:r>
        <w:rPr>
          <w:noProof/>
          <w:lang w:eastAsia="en-CA"/>
        </w:rPr>
        <w:lastRenderedPageBreak/>
        <w:drawing>
          <wp:inline distT="0" distB="0" distL="0" distR="0" wp14:anchorId="2A221030" wp14:editId="13EC5759">
            <wp:extent cx="6762750" cy="23286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762750" cy="2328669"/>
                    </a:xfrm>
                    <a:prstGeom prst="rect">
                      <a:avLst/>
                    </a:prstGeom>
                  </pic:spPr>
                </pic:pic>
              </a:graphicData>
            </a:graphic>
          </wp:inline>
        </w:drawing>
      </w:r>
    </w:p>
    <w:p w:rsidR="004F3830" w:rsidRDefault="004F3830" w:rsidP="00C776E2">
      <w:r>
        <w:t>I can see this as correct.</w:t>
      </w:r>
    </w:p>
    <w:p w:rsidR="004F3830" w:rsidRDefault="004F3830" w:rsidP="00C776E2">
      <w:r>
        <w:rPr>
          <w:noProof/>
          <w:lang w:eastAsia="en-CA"/>
        </w:rPr>
        <w:drawing>
          <wp:inline distT="0" distB="0" distL="0" distR="0" wp14:anchorId="4FBA8BA1" wp14:editId="37B4F0EF">
            <wp:extent cx="6981825" cy="2437671"/>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981825" cy="2437671"/>
                    </a:xfrm>
                    <a:prstGeom prst="rect">
                      <a:avLst/>
                    </a:prstGeom>
                  </pic:spPr>
                </pic:pic>
              </a:graphicData>
            </a:graphic>
          </wp:inline>
        </w:drawing>
      </w:r>
    </w:p>
    <w:p w:rsidR="004F3830" w:rsidRDefault="004F3830" w:rsidP="00C776E2">
      <w:r>
        <w:t>Not sure about what I would have chosen again.</w:t>
      </w:r>
    </w:p>
    <w:p w:rsidR="004F3830" w:rsidRDefault="004F3830" w:rsidP="00C776E2">
      <w:r>
        <w:rPr>
          <w:noProof/>
          <w:lang w:eastAsia="en-CA"/>
        </w:rPr>
        <w:drawing>
          <wp:inline distT="0" distB="0" distL="0" distR="0" wp14:anchorId="36655769" wp14:editId="20BE9965">
            <wp:extent cx="6905625" cy="2754872"/>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905625" cy="2754872"/>
                    </a:xfrm>
                    <a:prstGeom prst="rect">
                      <a:avLst/>
                    </a:prstGeom>
                  </pic:spPr>
                </pic:pic>
              </a:graphicData>
            </a:graphic>
          </wp:inline>
        </w:drawing>
      </w:r>
    </w:p>
    <w:p w:rsidR="004F3830" w:rsidRDefault="004F3830" w:rsidP="00C776E2">
      <w:r>
        <w:t xml:space="preserve"> Got it.</w:t>
      </w:r>
    </w:p>
    <w:p w:rsidR="004F3830" w:rsidRDefault="004F3830" w:rsidP="00C776E2">
      <w:r>
        <w:rPr>
          <w:noProof/>
          <w:lang w:eastAsia="en-CA"/>
        </w:rPr>
        <w:lastRenderedPageBreak/>
        <w:drawing>
          <wp:inline distT="0" distB="0" distL="0" distR="0" wp14:anchorId="1D8498E6" wp14:editId="7827A475">
            <wp:extent cx="6819900" cy="2150892"/>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819900" cy="2150892"/>
                    </a:xfrm>
                    <a:prstGeom prst="rect">
                      <a:avLst/>
                    </a:prstGeom>
                  </pic:spPr>
                </pic:pic>
              </a:graphicData>
            </a:graphic>
          </wp:inline>
        </w:drawing>
      </w:r>
    </w:p>
    <w:p w:rsidR="004F3830" w:rsidRDefault="00DC72F8" w:rsidP="00C776E2">
      <w:r>
        <w:t>Nonpayment because we are the buyer?</w:t>
      </w:r>
    </w:p>
    <w:p w:rsidR="00DC72F8" w:rsidRDefault="00DC72F8" w:rsidP="00C776E2">
      <w:r>
        <w:rPr>
          <w:noProof/>
          <w:lang w:eastAsia="en-CA"/>
        </w:rPr>
        <w:drawing>
          <wp:inline distT="0" distB="0" distL="0" distR="0" wp14:anchorId="12B0753C" wp14:editId="52D5E9D4">
            <wp:extent cx="6648002" cy="2505075"/>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51774" cy="2506496"/>
                    </a:xfrm>
                    <a:prstGeom prst="rect">
                      <a:avLst/>
                    </a:prstGeom>
                  </pic:spPr>
                </pic:pic>
              </a:graphicData>
            </a:graphic>
          </wp:inline>
        </w:drawing>
      </w:r>
    </w:p>
    <w:p w:rsidR="00DC72F8" w:rsidRDefault="00DC72F8" w:rsidP="00C776E2">
      <w:r>
        <w:t>Hmm, rely the least on the expertise of your team over files (especially if he is not able to see them all)?  Please explain.</w:t>
      </w:r>
    </w:p>
    <w:p w:rsidR="00DC72F8" w:rsidRDefault="00DC72F8" w:rsidP="00C776E2">
      <w:r>
        <w:rPr>
          <w:noProof/>
          <w:lang w:eastAsia="en-CA"/>
        </w:rPr>
        <w:drawing>
          <wp:inline distT="0" distB="0" distL="0" distR="0" wp14:anchorId="16BC598F" wp14:editId="575EB57E">
            <wp:extent cx="6877050" cy="227104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879276" cy="2271778"/>
                    </a:xfrm>
                    <a:prstGeom prst="rect">
                      <a:avLst/>
                    </a:prstGeom>
                  </pic:spPr>
                </pic:pic>
              </a:graphicData>
            </a:graphic>
          </wp:inline>
        </w:drawing>
      </w:r>
    </w:p>
    <w:p w:rsidR="00DC72F8" w:rsidRDefault="00DC72F8" w:rsidP="00C776E2">
      <w:r>
        <w:t>We are past the planning stage and into execution, aren’t we now in the monitoring and controlling phase?</w:t>
      </w:r>
    </w:p>
    <w:p w:rsidR="00DC72F8" w:rsidRDefault="00DC72F8" w:rsidP="00C776E2">
      <w:r>
        <w:rPr>
          <w:noProof/>
          <w:lang w:eastAsia="en-CA"/>
        </w:rPr>
        <w:lastRenderedPageBreak/>
        <w:drawing>
          <wp:inline distT="0" distB="0" distL="0" distR="0" wp14:anchorId="5491A075" wp14:editId="044637F1">
            <wp:extent cx="6724650" cy="22113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731211" cy="2213532"/>
                    </a:xfrm>
                    <a:prstGeom prst="rect">
                      <a:avLst/>
                    </a:prstGeom>
                  </pic:spPr>
                </pic:pic>
              </a:graphicData>
            </a:graphic>
          </wp:inline>
        </w:drawing>
      </w:r>
    </w:p>
    <w:p w:rsidR="00DC72F8" w:rsidRDefault="00DC72F8" w:rsidP="00C776E2">
      <w:r>
        <w:t>This one is clear.</w:t>
      </w:r>
    </w:p>
    <w:p w:rsidR="00DC72F8" w:rsidRDefault="00DC72F8" w:rsidP="00C776E2">
      <w:r>
        <w:rPr>
          <w:noProof/>
          <w:lang w:eastAsia="en-CA"/>
        </w:rPr>
        <w:drawing>
          <wp:inline distT="0" distB="0" distL="0" distR="0" wp14:anchorId="25D1EE23" wp14:editId="518CEFE5">
            <wp:extent cx="6886575" cy="237425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90846" cy="2375722"/>
                    </a:xfrm>
                    <a:prstGeom prst="rect">
                      <a:avLst/>
                    </a:prstGeom>
                  </pic:spPr>
                </pic:pic>
              </a:graphicData>
            </a:graphic>
          </wp:inline>
        </w:drawing>
      </w:r>
    </w:p>
    <w:p w:rsidR="00DC72F8" w:rsidRDefault="00DC72F8" w:rsidP="00C776E2">
      <w:r>
        <w:t>OK.</w:t>
      </w:r>
    </w:p>
    <w:p w:rsidR="00DC72F8" w:rsidRDefault="00DC72F8" w:rsidP="00C776E2">
      <w:r>
        <w:rPr>
          <w:noProof/>
          <w:lang w:eastAsia="en-CA"/>
        </w:rPr>
        <w:drawing>
          <wp:inline distT="0" distB="0" distL="0" distR="0" wp14:anchorId="7DDF3D2A" wp14:editId="6E9D445B">
            <wp:extent cx="6886575" cy="2509627"/>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898710" cy="2514049"/>
                    </a:xfrm>
                    <a:prstGeom prst="rect">
                      <a:avLst/>
                    </a:prstGeom>
                  </pic:spPr>
                </pic:pic>
              </a:graphicData>
            </a:graphic>
          </wp:inline>
        </w:drawing>
      </w:r>
    </w:p>
    <w:p w:rsidR="00DC72F8" w:rsidRDefault="00496264" w:rsidP="00C776E2">
      <w:r>
        <w:t>OK.</w:t>
      </w:r>
    </w:p>
    <w:p w:rsidR="00496264" w:rsidRDefault="0042761A" w:rsidP="00C776E2">
      <w:r>
        <w:rPr>
          <w:noProof/>
          <w:lang w:eastAsia="en-CA"/>
        </w:rPr>
        <w:lastRenderedPageBreak/>
        <w:drawing>
          <wp:inline distT="0" distB="0" distL="0" distR="0" wp14:anchorId="35A2FE11" wp14:editId="1E1C5707">
            <wp:extent cx="6657975" cy="26361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659772" cy="2636872"/>
                    </a:xfrm>
                    <a:prstGeom prst="rect">
                      <a:avLst/>
                    </a:prstGeom>
                  </pic:spPr>
                </pic:pic>
              </a:graphicData>
            </a:graphic>
          </wp:inline>
        </w:drawing>
      </w:r>
    </w:p>
    <w:p w:rsidR="0042761A" w:rsidRDefault="0042761A" w:rsidP="00C776E2">
      <w:r>
        <w:t>This makes sense.</w:t>
      </w:r>
    </w:p>
    <w:p w:rsidR="0042761A" w:rsidRDefault="0042761A" w:rsidP="00C776E2">
      <w:r>
        <w:rPr>
          <w:noProof/>
          <w:lang w:eastAsia="en-CA"/>
        </w:rPr>
        <w:drawing>
          <wp:inline distT="0" distB="0" distL="0" distR="0" wp14:anchorId="3175F642" wp14:editId="33595889">
            <wp:extent cx="6810375" cy="2412008"/>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810375" cy="2412008"/>
                    </a:xfrm>
                    <a:prstGeom prst="rect">
                      <a:avLst/>
                    </a:prstGeom>
                  </pic:spPr>
                </pic:pic>
              </a:graphicData>
            </a:graphic>
          </wp:inline>
        </w:drawing>
      </w:r>
    </w:p>
    <w:p w:rsidR="00E7769D" w:rsidRDefault="0042761A" w:rsidP="00C776E2">
      <w:r>
        <w:t>Even a functional organization should know better but OK.</w:t>
      </w:r>
    </w:p>
    <w:p w:rsidR="0042761A" w:rsidRDefault="0042761A" w:rsidP="00C776E2">
      <w:r>
        <w:rPr>
          <w:noProof/>
          <w:lang w:eastAsia="en-CA"/>
        </w:rPr>
        <w:drawing>
          <wp:inline distT="0" distB="0" distL="0" distR="0" wp14:anchorId="1846320F" wp14:editId="098390D5">
            <wp:extent cx="6734175" cy="211018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734175" cy="2110185"/>
                    </a:xfrm>
                    <a:prstGeom prst="rect">
                      <a:avLst/>
                    </a:prstGeom>
                  </pic:spPr>
                </pic:pic>
              </a:graphicData>
            </a:graphic>
          </wp:inline>
        </w:drawing>
      </w:r>
    </w:p>
    <w:p w:rsidR="0042761A" w:rsidRDefault="0042761A" w:rsidP="00C776E2">
      <w:r>
        <w:t>Got it.</w:t>
      </w:r>
    </w:p>
    <w:p w:rsidR="0042761A" w:rsidRDefault="0042761A" w:rsidP="00C776E2">
      <w:r>
        <w:rPr>
          <w:noProof/>
          <w:lang w:eastAsia="en-CA"/>
        </w:rPr>
        <w:lastRenderedPageBreak/>
        <w:drawing>
          <wp:inline distT="0" distB="0" distL="0" distR="0" wp14:anchorId="5B89DA30" wp14:editId="62FE3072">
            <wp:extent cx="6638925" cy="246619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38925" cy="2466190"/>
                    </a:xfrm>
                    <a:prstGeom prst="rect">
                      <a:avLst/>
                    </a:prstGeom>
                  </pic:spPr>
                </pic:pic>
              </a:graphicData>
            </a:graphic>
          </wp:inline>
        </w:drawing>
      </w:r>
    </w:p>
    <w:p w:rsidR="0042761A" w:rsidRDefault="0042761A" w:rsidP="00C776E2">
      <w:r>
        <w:t>Isn’t schedule compression used when there is a schedule issue that needs special consideration (crashing, fast-tracking)?  Why would that be done for a new project?</w:t>
      </w:r>
    </w:p>
    <w:p w:rsidR="0042761A" w:rsidRDefault="0042761A" w:rsidP="00C776E2"/>
    <w:p w:rsidR="004B3F92" w:rsidRPr="0024059F" w:rsidRDefault="004B3F92" w:rsidP="00C776E2"/>
    <w:p w:rsidR="00C776E2" w:rsidRPr="006345BF" w:rsidRDefault="00C776E2" w:rsidP="00C776E2">
      <w:pPr>
        <w:rPr>
          <w:b/>
          <w:sz w:val="28"/>
          <w:szCs w:val="28"/>
        </w:rPr>
      </w:pPr>
      <w:r>
        <w:rPr>
          <w:b/>
          <w:sz w:val="28"/>
          <w:szCs w:val="28"/>
        </w:rPr>
        <w:t>Second General Exam</w:t>
      </w:r>
    </w:p>
    <w:p w:rsidR="00965EB4" w:rsidRDefault="002505A9">
      <w:r>
        <w:rPr>
          <w:noProof/>
          <w:lang w:eastAsia="en-CA"/>
        </w:rPr>
        <mc:AlternateContent>
          <mc:Choice Requires="wps">
            <w:drawing>
              <wp:anchor distT="0" distB="0" distL="114300" distR="114300" simplePos="0" relativeHeight="251659264" behindDoc="0" locked="0" layoutInCell="1" allowOverlap="1">
                <wp:simplePos x="0" y="0"/>
                <wp:positionH relativeFrom="column">
                  <wp:posOffset>5486399</wp:posOffset>
                </wp:positionH>
                <wp:positionV relativeFrom="paragraph">
                  <wp:posOffset>975995</wp:posOffset>
                </wp:positionV>
                <wp:extent cx="695325" cy="2476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#949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6in;margin-top:76.85pt;width:54.75pt;height: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kwIAALMFAAAOAAAAZHJzL2Uyb0RvYy54bWysVE1PGzEQvVfqf7B8L5uEBErEBqUgqkoI&#10;UKHi7HhtYuG1XdvJbvrr++zdhPBxoepldzzzZjzzPDOnZ22tyVr4oKwp6fBgQIkw3FbKPJb01/3l&#10;l6+UhMhMxbQ1oqQbEejZ7POn08ZNxcgura6EJwhiwrRxJV3G6KZFEfhS1CwcWCcMjNL6mkUc/WNR&#10;edYgeq2L0WBwVDTWV85bLkKA9qIz0lmOL6Xg8UbKICLRJUVuMX99/i7St5idsumjZ26peJ8G+4cs&#10;aqYMLt2FumCRkZVXb0LVinsbrIwH3NaFlVJxkWtANcPBq2rulsyJXAvICW5HU/h/Yfn1+tYTVZV0&#10;fEyJYTXe6F60kXyzLYEK/DQuTAG7cwDGFnq881YfoExlt9LX6Y+CCOxgerNjN0XjUB6dTA5HE0o4&#10;TKPx8dEks188Ozsf4ndha5KEkno8XuaUra9CRCKAbiHprmC1qi6V1vmQGkaca0/WDE+tY04RHi9Q&#10;2pAGiRzi6jcRUuid/0Iz/pSKfBkBJ22Sp8it1aeVCOqIyFLcaJEw2vwUEtRmPt7JkXEuzC7PjE4o&#10;iYo+4tjjn7P6iHNXBzzyzdbEnXOtjPUdSy+prZ621MoOD5L26k5ibBdt3zgLW23QN952kxccv1Qg&#10;+oqFeMs8Rg2tgvURb/CR2uJ1bC9RsrT+z3v6hMcEwEpJg9Etafi9Yl5Qon8YzMbJcDxOs54P48nx&#10;CAe/b1nsW8yqPrdomSEWleNZTPiot6L0tn7AlpmnW2FihuPuksateB67hYItxcV8nkGYbsfilblz&#10;PIVO9KYGu28fmHd9g0dMxrXdDjmbvurzDps8jZ2vopUqD0EiuGO1Jx6bIfdpv8XS6tk/Z9Tzrp39&#10;BQAA//8DAFBLAwQUAAYACAAAACEA7xO+RN4AAAALAQAADwAAAGRycy9kb3ducmV2LnhtbEyPzU7D&#10;MBCE70i8g7VI3KhDS5sf4lSAChdOFMTZjbe2RWxHtpuGt2c5wXFnRrPftNvZDWzCmGzwAm4XBTD0&#10;fVDWawEf7883FbCUpVdyCB4FfGOCbXd50cpGhbN/w2mfNaMSnxopwOQ8Npyn3qCTaRFG9OQdQ3Qy&#10;0xk1V1GeqdwNfFkUG+6k9fTByBGfDPZf+5MTsHvUte4rGc2uUtZO8+fxVb8IcX01P9wDyzjnvzD8&#10;4hM6dMR0CCevEhsEVJs72pLJWK9KYJSoy9Ua2IGUelkC71r+f0P3AwAA//8DAFBLAQItABQABgAI&#10;AAAAIQC2gziS/gAAAOEBAAATAAAAAAAAAAAAAAAAAAAAAABbQ29udGVudF9UeXBlc10ueG1sUEsB&#10;Ai0AFAAGAAgAAAAhADj9If/WAAAAlAEAAAsAAAAAAAAAAAAAAAAALwEAAF9yZWxzLy5yZWxzUEsB&#10;Ai0AFAAGAAgAAAAhAHPM+3+TAgAAswUAAA4AAAAAAAAAAAAAAAAALgIAAGRycy9lMm9Eb2MueG1s&#10;UEsBAi0AFAAGAAgAAAAhAO8TvkTeAAAACwEAAA8AAAAAAAAAAAAAAAAA7QQAAGRycy9kb3ducmV2&#10;LnhtbFBLBQYAAAAABAAEAPMAAAD4BQAAAAA=&#10;" fillcolor="white [3201]"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#949</w:t>
                      </w:r>
                    </w:p>
                  </w:txbxContent>
                </v:textbox>
              </v:shape>
            </w:pict>
          </mc:Fallback>
        </mc:AlternateContent>
      </w:r>
      <w:r w:rsidR="008E74A6">
        <w:rPr>
          <w:noProof/>
          <w:lang w:eastAsia="en-CA"/>
        </w:rPr>
        <w:drawing>
          <wp:inline distT="0" distB="0" distL="0" distR="0" wp14:anchorId="6C710C09" wp14:editId="0085F7F0">
            <wp:extent cx="6185211" cy="1219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203893" cy="1222883"/>
                    </a:xfrm>
                    <a:prstGeom prst="rect">
                      <a:avLst/>
                    </a:prstGeom>
                  </pic:spPr>
                </pic:pic>
              </a:graphicData>
            </a:graphic>
          </wp:inline>
        </w:drawing>
      </w:r>
    </w:p>
    <w:p w:rsidR="008E74A6" w:rsidRDefault="008E74A6">
      <w:r>
        <w:t>I thought that after you completed the work</w:t>
      </w:r>
      <w:r w:rsidR="00873B25">
        <w:t xml:space="preserve"> you would need to receive final validation and acceptance.</w:t>
      </w:r>
      <w:r w:rsidR="00C873B6">
        <w:t xml:space="preserve">  </w:t>
      </w:r>
    </w:p>
    <w:p w:rsidR="00873B25" w:rsidRDefault="002505A9">
      <w:r>
        <w:rPr>
          <w:noProof/>
          <w:lang w:eastAsia="en-CA"/>
        </w:rPr>
        <mc:AlternateContent>
          <mc:Choice Requires="wps">
            <w:drawing>
              <wp:anchor distT="0" distB="0" distL="114300" distR="114300" simplePos="0" relativeHeight="251661312" behindDoc="0" locked="0" layoutInCell="1" allowOverlap="1" wp14:anchorId="0D6AADCE" wp14:editId="509A5D60">
                <wp:simplePos x="0" y="0"/>
                <wp:positionH relativeFrom="column">
                  <wp:posOffset>5485765</wp:posOffset>
                </wp:positionH>
                <wp:positionV relativeFrom="paragraph">
                  <wp:posOffset>1129030</wp:posOffset>
                </wp:positionV>
                <wp:extent cx="695325" cy="2476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#716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27" type="#_x0000_t202" style="position:absolute;margin-left:431.95pt;margin-top:88.9pt;width:54.75pt;height:1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PHXAIAAMgEAAAOAAAAZHJzL2Uyb0RvYy54bWysVE1vGjEQvVfqf7B8bxYIJA3KElEiqkpR&#10;EgmqnI3XC6t6Pa5t2KW/vs9eIGnoqSoH4/nwm5k3M3t719aa7ZTzFZmc9y96nCkjqajMOuffl/NP&#10;nznzQZhCaDIq53vl+d3k44fbxo7VgDakC+UYQIwfNzbnmxDsOMu83Kha+AuyysBYkqtFgOjWWeFE&#10;A/RaZ4Ne7ypryBXWkVTeQ3vfGfkk4ZelkuGpLL0KTOccuYV0unSu4plNbsV47YTdVPKQhviHLGpR&#10;GQQ9Qd2LINjWVWdQdSUdeSrDhaQ6o7KspEo1oJp+7101i42wKtUCcrw90eT/H6x83D07VhU5H6JT&#10;RtTo0VK1gX2hlkEFfhrrx3BbWDiGFnr0+aj3UMay29LV8R8FMdjB9P7EbkSTUF7djC4HI84kTIPh&#10;9dUosZ+9PrbOh6+KahYvOXdoXuJU7B58QCJwPbrEWJ50VcwrrZOw9zPt2E6gzxiPghrOtPABypzP&#10;0y/mDIg/nmnDGmR2iVzOIGOsE+ZKC/njHAF42sSXKs3aIc/IWMdMvIV21SaGT6ytqNiDTEfdOHor&#10;5xWCPSDfZ+Ewf+APOxWecJSakCEdbpxtyP36mz76Yyxg5azBPOfc/9wKp0DDN4OBuekPh3EBkjAc&#10;XQ8guLeW1VuL2dYzApV9bK+V6Rr9gz5eS0f1C1ZvGqPCJIxE7JyH43UWui3D6ko1nSYnjLwV4cEs&#10;rIzQkbdI8rJ9Ec4euh4wLo90nHwxftf8zje+NDTdBiqrNBmR545V9DgKWJfU7cNqx318Kyev1w/Q&#10;5DcAAAD//wMAUEsDBBQABgAIAAAAIQAM7cxb3wAAAAsBAAAPAAAAZHJzL2Rvd25yZXYueG1sTI/L&#10;TsMwEEX3SP0Hayqxo05blBdxqgqJJUKkLGDn2iYxjcdR7KahX8+wguXoHt05t9rNrmeTGYP1KGC9&#10;SoAZVF5bbAW8HZ7ucmAhStSy92gEfJsAu3pxU8lS+wu+mqmJLaMSDKUU0MU4lJwH1Rknw8oPBin7&#10;9KOTkc6x5XqUFyp3Pd8kScqdtEgfOjmYx86oU3N2AjS+e1Qf9vlqsVG2uL7kX2oS4nY57x+ARTPH&#10;Pxh+9UkdanI6+jPqwHoBebotCKUgy2gDEUW2vQd2FLBZpznwuuL/N9Q/AAAA//8DAFBLAQItABQA&#10;BgAIAAAAIQC2gziS/gAAAOEBAAATAAAAAAAAAAAAAAAAAAAAAABbQ29udGVudF9UeXBlc10ueG1s&#10;UEsBAi0AFAAGAAgAAAAhADj9If/WAAAAlAEAAAsAAAAAAAAAAAAAAAAALwEAAF9yZWxzLy5yZWxz&#10;UEsBAi0AFAAGAAgAAAAhALNbU8dcAgAAyAQAAA4AAAAAAAAAAAAAAAAALgIAAGRycy9lMm9Eb2Mu&#10;eG1sUEsBAi0AFAAGAAgAAAAhAAztzFvfAAAACwEAAA8AAAAAAAAAAAAAAAAAtgQAAGRycy9kb3du&#10;cmV2LnhtbFBLBQYAAAAABAAEAPMAAADCBQ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#716</w:t>
                      </w:r>
                    </w:p>
                  </w:txbxContent>
                </v:textbox>
              </v:shape>
            </w:pict>
          </mc:Fallback>
        </mc:AlternateContent>
      </w:r>
      <w:r w:rsidR="00873B25">
        <w:rPr>
          <w:noProof/>
          <w:lang w:eastAsia="en-CA"/>
        </w:rPr>
        <w:drawing>
          <wp:inline distT="0" distB="0" distL="0" distR="0" wp14:anchorId="603C406C" wp14:editId="0280525E">
            <wp:extent cx="6883366" cy="159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883809" cy="1590777"/>
                    </a:xfrm>
                    <a:prstGeom prst="rect">
                      <a:avLst/>
                    </a:prstGeom>
                  </pic:spPr>
                </pic:pic>
              </a:graphicData>
            </a:graphic>
          </wp:inline>
        </w:drawing>
      </w:r>
    </w:p>
    <w:p w:rsidR="00873B25" w:rsidRDefault="005163F1">
      <w:r>
        <w:t>I d</w:t>
      </w:r>
      <w:r w:rsidR="00873B25">
        <w:t>id not fully read the question when it said ‘which of the following plans will ALSO change’.</w:t>
      </w:r>
    </w:p>
    <w:p w:rsidR="00873B25" w:rsidRDefault="002505A9">
      <w:r>
        <w:rPr>
          <w:noProof/>
          <w:lang w:eastAsia="en-CA"/>
        </w:rPr>
        <w:lastRenderedPageBreak/>
        <mc:AlternateContent>
          <mc:Choice Requires="wps">
            <w:drawing>
              <wp:anchor distT="0" distB="0" distL="114300" distR="114300" simplePos="0" relativeHeight="251663360" behindDoc="0" locked="0" layoutInCell="1" allowOverlap="1" wp14:anchorId="24284DE9" wp14:editId="3941B817">
                <wp:simplePos x="0" y="0"/>
                <wp:positionH relativeFrom="column">
                  <wp:posOffset>5485765</wp:posOffset>
                </wp:positionH>
                <wp:positionV relativeFrom="paragraph">
                  <wp:posOffset>1348740</wp:posOffset>
                </wp:positionV>
                <wp:extent cx="695325" cy="2476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#252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28" type="#_x0000_t202" style="position:absolute;margin-left:431.95pt;margin-top:106.2pt;width:54.75pt;height: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F/WwIAAMgEAAAOAAAAZHJzL2Uyb0RvYy54bWysVE1vGjEQvVfqf7B8bxYIJA1iiSgRVaUo&#10;iUSqnI3XG1b1elzbsEt/fZ+9QGjoqSoH4/nwm5k3Mzu5bWvNtsr5ikzO+xc9zpSRVFTmNeffnxef&#10;PnPmgzCF0GRUznfK89vpxw+Txo7VgNakC+UYQIwfNzbn6xDsOMu8XKta+AuyysBYkqtFgOhes8KJ&#10;Bui1zga93lXWkCusI6m8h/auM/Jpwi9LJcNjWXoVmM45cgvpdOlcxTObTsT41Qm7ruQ+DfEPWdSi&#10;Mgh6hLoTQbCNq86g6ko68lSGC0l1RmVZSZVqQDX93rtqlmthVaoF5Hh7pMn/P1j5sH1yrCpyPgI9&#10;RtTo0bNqA/tCLYMK/DTWj+G2tHAMLfTo80HvoYxlt6Wr4z8KYrADandkN6JJKK9uRpeDEWcSpsHw&#10;+qpDz94eW+fDV0U1i5ecOzQvcSq29z4gEbgeXGIsT7oqFpXWSdj5uXZsK9BnjEdBDWda+ABlzhfp&#10;F3MGxB/PtGENMrtELmeQMdYRc6WF/HGOADxt4kuVZm2fZ2SsYybeQrtqE8ODA2srKnYg01E3jt7K&#10;RYVg98j3STjMH/jDToVHHKUmZEj7G2drcr/+po/+GAtYOWswzzn3PzfCKdDwzWBgbvrDYVyAJAxH&#10;1wMI7tSyOrWYTT0nUNnH9lqZrtE/6MO1dFS/YPVmMSpMwkjEznk4XOeh2zKsrlSzWXLCyFsR7s3S&#10;yggdeYskP7cvwtl91wPG5YEOky/G75rf+caXhmabQGWVJiPy3LGKHkcB65K6vV/tuI+ncvJ6+wBN&#10;fwMAAP//AwBQSwMEFAAGAAgAAAAhABQrjnrfAAAACwEAAA8AAABkcnMvZG93bnJldi54bWxMjz1P&#10;wzAQhvdK/Q/WIbG1TtJSkhCnqpAYESIwwObaJjHE5yh209BfzzHBdh+P3nuu2s+uZ5MZg/UoIF0n&#10;wAwqry22Al5fHlY5sBAlatl7NAK+TYB9vVxUstT+jM9mamLLKARDKQV0MQ4l50F1xsmw9oNB2n34&#10;0clI7dhyPcozhbueZ0my405apAudHMx9Z9RXc3ICNL55VO/28WKxUba4POWfahLi+mo+3AGLZo5/&#10;MPzqkzrU5HT0J9SB9QLy3aYgVECWZltgRBS3GyqONLlJt8Driv//of4BAAD//wMAUEsBAi0AFAAG&#10;AAgAAAAhALaDOJL+AAAA4QEAABMAAAAAAAAAAAAAAAAAAAAAAFtDb250ZW50X1R5cGVzXS54bWxQ&#10;SwECLQAUAAYACAAAACEAOP0h/9YAAACUAQAACwAAAAAAAAAAAAAAAAAvAQAAX3JlbHMvLnJlbHNQ&#10;SwECLQAUAAYACAAAACEAd1Uhf1sCAADIBAAADgAAAAAAAAAAAAAAAAAuAgAAZHJzL2Uyb0RvYy54&#10;bWxQSwECLQAUAAYACAAAACEAFCuOet8AAAALAQAADwAAAAAAAAAAAAAAAAC1BAAAZHJzL2Rvd25y&#10;ZXYueG1sUEsFBgAAAAAEAAQA8wAAAMEFA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252</w:t>
                      </w:r>
                    </w:p>
                  </w:txbxContent>
                </v:textbox>
              </v:shape>
            </w:pict>
          </mc:Fallback>
        </mc:AlternateContent>
      </w:r>
      <w:r w:rsidR="00177A04">
        <w:rPr>
          <w:noProof/>
          <w:lang w:eastAsia="en-CA"/>
        </w:rPr>
        <w:drawing>
          <wp:inline distT="0" distB="0" distL="0" distR="0" wp14:anchorId="43CC5FC8" wp14:editId="72534207">
            <wp:extent cx="6889358" cy="16097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889358" cy="1609725"/>
                    </a:xfrm>
                    <a:prstGeom prst="rect">
                      <a:avLst/>
                    </a:prstGeom>
                  </pic:spPr>
                </pic:pic>
              </a:graphicData>
            </a:graphic>
          </wp:inline>
        </w:drawing>
      </w:r>
    </w:p>
    <w:p w:rsidR="00177A04" w:rsidRDefault="00C873B6">
      <w:r>
        <w:t>This was an error on my part.</w:t>
      </w:r>
    </w:p>
    <w:p w:rsidR="00000D93" w:rsidRDefault="002505A9">
      <w:r>
        <w:rPr>
          <w:noProof/>
          <w:lang w:eastAsia="en-CA"/>
        </w:rPr>
        <mc:AlternateContent>
          <mc:Choice Requires="wps">
            <w:drawing>
              <wp:anchor distT="0" distB="0" distL="114300" distR="114300" simplePos="0" relativeHeight="251665408" behindDoc="0" locked="0" layoutInCell="1" allowOverlap="1" wp14:anchorId="1AC95C2A" wp14:editId="39E17393">
                <wp:simplePos x="0" y="0"/>
                <wp:positionH relativeFrom="column">
                  <wp:posOffset>5552440</wp:posOffset>
                </wp:positionH>
                <wp:positionV relativeFrom="paragraph">
                  <wp:posOffset>1711325</wp:posOffset>
                </wp:positionV>
                <wp:extent cx="695325" cy="2476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#563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 o:spid="_x0000_s1029" type="#_x0000_t202" style="position:absolute;margin-left:437.2pt;margin-top:134.75pt;width:54.75pt;height:1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qdXAIAAMgEAAAOAAAAZHJzL2Uyb0RvYy54bWysVE1vGjEQvVfqf7B8LwsEkgaxRJSIqlKU&#10;RCJVzsbrhVW9Htc27NJf32fzERp6qsrBeD78ZubNzI7v2lqzrXK+IpPzXqfLmTKSisqscv79Zf7p&#10;M2c+CFMITUblfKc8v5t8/DBu7Ej1aU26UI4BxPhRY3O+DsGOsszLtaqF75BVBsaSXC0CRLfKCica&#10;oNc663e711lDrrCOpPIe2vu9kU8SflkqGZ7K0qvAdM6RW0inS+cyntlkLEYrJ+y6koc0xD9kUYvK&#10;IOgJ6l4EwTauuoCqK+nIUxk6kuqMyrKSKtWAanrdd9Us1sKqVAvI8fZEk/9/sPJx++xYVeR82OPM&#10;iBo9elFtYF+oZVCBn8b6EdwWFo6hhR59Puo9lLHstnR1/EdBDHYwvTuxG9EklNe3w6v+kDMJU39w&#10;cz1M7Gdvj63z4auimsVLzh2alzgV2wcfkAhcjy4xliddFfNK6yTs/Ew7thXoM8ajoIYzLXyAMufz&#10;9Is5A+KPZ9qwBpldIZcLyBjrhLnUQv64RACeNvGlSrN2yDMytmcm3kK7bBPDV0fWllTsQKaj/Th6&#10;K+cVgj0g32fhMH/gDzsVnnCUmpAhHW6crcn9+ps++mMsYOWswTzn3P/cCKdAwzeDgbntDQZxAZIw&#10;GN70Ibhzy/LcYjb1jEAlZgLZpWv0D/p4LR3Vr1i9aYwKkzASsXMejtdZ2G8ZVleq6TQ5YeStCA9m&#10;YWWEjrxFkl/aV+HsoesB4/JIx8kXo3fN3/vGl4amm0BllSYj8rxnFT2OAtYldfuw2nEfz+Xk9fYB&#10;mvwGAAD//wMAUEsDBBQABgAIAAAAIQA302rr3wAAAAsBAAAPAAAAZHJzL2Rvd25yZXYueG1sTI+7&#10;TsQwEEV7JP7BGiQ61mFfJCGTFUKiRIhAAZ3XHhJDPI5ibzbs12MqKEf36N4z1W52vZhoDNYzwvUi&#10;A0GsvbHcIry+PFzlIEJUbFTvmRC+KcCuPj+rVGn8kZ9pamIrUgmHUiF0MQ6llEF35FRY+IE4ZR9+&#10;dCqmc2ylGdUxlbteLrNsK52ynBY6NdB9R/qrOTgEw2+e9bt9PFlutC1OT/mnnhAvL+a7WxCR5vgH&#10;w69+Uoc6Oe39gU0QPUJ+s14nFGG5LTYgElHkqwLEHmGV5RuQdSX//1D/AAAA//8DAFBLAQItABQA&#10;BgAIAAAAIQC2gziS/gAAAOEBAAATAAAAAAAAAAAAAAAAAAAAAABbQ29udGVudF9UeXBlc10ueG1s&#10;UEsBAi0AFAAGAAgAAAAhADj9If/WAAAAlAEAAAsAAAAAAAAAAAAAAAAALwEAAF9yZWxzLy5yZWxz&#10;UEsBAi0AFAAGAAgAAAAhAAV3Sp1cAgAAyAQAAA4AAAAAAAAAAAAAAAAALgIAAGRycy9lMm9Eb2Mu&#10;eG1sUEsBAi0AFAAGAAgAAAAhADfTauvfAAAACwEAAA8AAAAAAAAAAAAAAAAAtgQAAGRycy9kb3du&#10;cmV2LnhtbFBLBQYAAAAABAAEAPMAAADCBQ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563</w:t>
                      </w:r>
                    </w:p>
                  </w:txbxContent>
                </v:textbox>
              </v:shape>
            </w:pict>
          </mc:Fallback>
        </mc:AlternateContent>
      </w:r>
      <w:r w:rsidR="00000D93">
        <w:rPr>
          <w:noProof/>
          <w:lang w:eastAsia="en-CA"/>
        </w:rPr>
        <w:drawing>
          <wp:inline distT="0" distB="0" distL="0" distR="0" wp14:anchorId="191BB0B6" wp14:editId="5656F595">
            <wp:extent cx="7127137"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145725" cy="2100965"/>
                    </a:xfrm>
                    <a:prstGeom prst="rect">
                      <a:avLst/>
                    </a:prstGeom>
                  </pic:spPr>
                </pic:pic>
              </a:graphicData>
            </a:graphic>
          </wp:inline>
        </w:drawing>
      </w:r>
    </w:p>
    <w:p w:rsidR="00000D93" w:rsidRDefault="00000D93">
      <w:r>
        <w:t xml:space="preserve">I thought that ‘Define and prioritize requirements’ </w:t>
      </w:r>
      <w:r w:rsidR="00710F65">
        <w:t>meant resource requirements.</w:t>
      </w:r>
    </w:p>
    <w:p w:rsidR="00710F65" w:rsidRDefault="00710F65"/>
    <w:p w:rsidR="00710F65" w:rsidRDefault="002505A9">
      <w:r>
        <w:rPr>
          <w:noProof/>
          <w:lang w:eastAsia="en-CA"/>
        </w:rPr>
        <mc:AlternateContent>
          <mc:Choice Requires="wps">
            <w:drawing>
              <wp:anchor distT="0" distB="0" distL="114300" distR="114300" simplePos="0" relativeHeight="251667456" behindDoc="0" locked="0" layoutInCell="1" allowOverlap="1" wp14:anchorId="40F62767" wp14:editId="3E5278C1">
                <wp:simplePos x="0" y="0"/>
                <wp:positionH relativeFrom="column">
                  <wp:posOffset>5752465</wp:posOffset>
                </wp:positionH>
                <wp:positionV relativeFrom="paragraph">
                  <wp:posOffset>57150</wp:posOffset>
                </wp:positionV>
                <wp:extent cx="695325" cy="2476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#1216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2" o:spid="_x0000_s1030" type="#_x0000_t202" style="position:absolute;margin-left:452.95pt;margin-top:4.5pt;width:54.75pt;height:19.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qDXQIAAMgEAAAOAAAAZHJzL2Uyb0RvYy54bWysVE1vGjEQvVfqf7B8bxYIJA3KElEiqkpR&#10;EgmqnI3XC6t6Pa5t2KW/vs9eIGnoqSoH4/nwm5k3M3t719aa7ZTzFZmc9y96nCkjqajMOuffl/NP&#10;nznzQZhCaDIq53vl+d3k44fbxo7VgDakC+UYQIwfNzbnmxDsOMu83Kha+AuyysBYkqtFgOjWWeFE&#10;A/RaZ4Ne7ypryBXWkVTeQ3vfGfkk4ZelkuGpLL0KTOccuYV0unSu4plNbsV47YTdVPKQhviHLGpR&#10;GQQ9Qd2LINjWVWdQdSUdeSrDhaQ6o7KspEo1oJp+7101i42wKtUCcrw90eT/H6x83D07VhU5Hw04&#10;M6JGj5aqDewLtQwq8NNYP4bbwsIxtNCjz0e9hzKW3Zaujv8oiMEOpvcndiOahPLqZnQ5GHEmYRoM&#10;r69Gif3s9bF1PnxVVLN4yblD8xKnYvfgAxKB69ElxvKkq2JeaZ2EvZ9px3YCfcZ4FNRwpoUPUOZ8&#10;nn4xZ0D88Uwb1iCzS+RyBhljnTBXWsgf5wjA0ya+VGnWDnlGxjpm4i20qzYxPDyytqJiDzIddePo&#10;rZxXCPaAfJ+Fw/yBP+xUeMJRakKGdLhxtiH362/66I+xgJWzBvOcc/9zK5wCDd8MBuamPxzGBUjC&#10;cHQ9gODeWlZvLWZbzwhU9rG9VqZr9A/6eC0d1S9YvWmMCpMwErFzHo7XWei2DKsr1XSanDDyVoQH&#10;s7AyQkfeIsnL9kU4e+h6wLg80nHyxfhd8zvf+NLQdBuorNJkRJ47VtHjKGBdUrcPqx338a2cvF4/&#10;QJPfAAAA//8DAFBLAwQUAAYACAAAACEAjhb7BtwAAAAJAQAADwAAAGRycy9kb3ducmV2LnhtbEyP&#10;wU7DMBBE70j8g7VI3Khd1KIkxKmqShwRIvTQ3lx7SQzxOordNPTrcU5wm9WMZt6Wm8l1bMQhWE8S&#10;lgsBDEl7Y6mRsP94eciAhajIqM4TSvjBAJvq9qZUhfEXesexjg1LJRQKJaGNsS84D7pFp8LC90jJ&#10;+/SDUzGdQ8PNoC6p3HX8UYgn7pSltNCqHnct6u/67CQYOnjSR/t6tVRrm1/fsi89Snl/N22fgUWc&#10;4l8YZvyEDlViOvkzmcA6CblY5yk6C2CzL5brFbCThFUmgFcl//9B9QsAAP//AwBQSwECLQAUAAYA&#10;CAAAACEAtoM4kv4AAADhAQAAEwAAAAAAAAAAAAAAAAAAAAAAW0NvbnRlbnRfVHlwZXNdLnhtbFBL&#10;AQItABQABgAIAAAAIQA4/SH/1gAAAJQBAAALAAAAAAAAAAAAAAAAAC8BAABfcmVscy8ucmVsc1BL&#10;AQItABQABgAIAAAAIQCs0lqDXQIAAMgEAAAOAAAAAAAAAAAAAAAAAC4CAABkcnMvZTJvRG9jLnht&#10;bFBLAQItABQABgAIAAAAIQCOFvsG3AAAAAkBAAAPAAAAAAAAAAAAAAAAALcEAABkcnMvZG93bnJl&#10;di54bWxQSwUGAAAAAAQABADzAAAAwAU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1216</w:t>
                      </w:r>
                    </w:p>
                  </w:txbxContent>
                </v:textbox>
              </v:shape>
            </w:pict>
          </mc:Fallback>
        </mc:AlternateContent>
      </w:r>
      <w:r w:rsidR="00710F65">
        <w:rPr>
          <w:noProof/>
          <w:lang w:eastAsia="en-CA"/>
        </w:rPr>
        <w:drawing>
          <wp:inline distT="0" distB="0" distL="0" distR="0" wp14:anchorId="1EA13A89" wp14:editId="2A4F4A8D">
            <wp:extent cx="5708179" cy="2247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08179" cy="2247900"/>
                    </a:xfrm>
                    <a:prstGeom prst="rect">
                      <a:avLst/>
                    </a:prstGeom>
                  </pic:spPr>
                </pic:pic>
              </a:graphicData>
            </a:graphic>
          </wp:inline>
        </w:drawing>
      </w:r>
    </w:p>
    <w:p w:rsidR="00710F65" w:rsidRDefault="00710F65">
      <w:r>
        <w:t>I would probably still get this one incorrect (I understand why but it’s tricky).</w:t>
      </w:r>
    </w:p>
    <w:p w:rsidR="00710F65" w:rsidRDefault="002505A9">
      <w:r>
        <w:rPr>
          <w:noProof/>
          <w:lang w:eastAsia="en-CA"/>
        </w:rPr>
        <w:lastRenderedPageBreak/>
        <mc:AlternateContent>
          <mc:Choice Requires="wps">
            <w:drawing>
              <wp:anchor distT="0" distB="0" distL="114300" distR="114300" simplePos="0" relativeHeight="251669504" behindDoc="0" locked="0" layoutInCell="1" allowOverlap="1" wp14:anchorId="42A1FFE6" wp14:editId="5BE2E302">
                <wp:simplePos x="0" y="0"/>
                <wp:positionH relativeFrom="column">
                  <wp:posOffset>5952490</wp:posOffset>
                </wp:positionH>
                <wp:positionV relativeFrom="paragraph">
                  <wp:posOffset>857885</wp:posOffset>
                </wp:positionV>
                <wp:extent cx="695325" cy="2476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#882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3" o:spid="_x0000_s1031" type="#_x0000_t202" style="position:absolute;margin-left:468.7pt;margin-top:67.55pt;width:54.75pt;height:1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FhXAIAAMgEAAAOAAAAZHJzL2Uyb0RvYy54bWysVE1vGjEQvVfqf7B8L8tn0qAsESWiqhQl&#10;kaDK2Xi9YVWvx7UNu/TX99kLJE16qsrBeD78ZubNzF7ftLVme+V8RSbng16fM2UkFZV5zvn39fLT&#10;Z858EKYQmozK+UF5fjP7+OG6sVM1pC3pQjkGEOOnjc35NgQ7zTIvt6oWvkdWGRhLcrUIEN1zVjjR&#10;AL3W2bDfv8gacoV1JJX30N52Rj5L+GWpZHgoS68C0zlHbiGdLp2beGazazF9dsJuK3lMQ/xDFrWo&#10;DIKeoW5FEGznqndQdSUdeSpDT1KdUVlWUqUaUM2g/6aa1VZYlWoBOd6eafL/D1be7x8dq4qcT0ac&#10;GVGjR2vVBvaFWgYV+Gmsn8JtZeEYWujR55PeQxnLbktXx38UxGAH04czuxFNQnlxNRkNJ5xJmIbj&#10;y4tJYj97eWydD18V1Sxecu7QvMSp2N/5gETgenKJsTzpqlhWWifh4Bfasb1AnzEeBTWcaeEDlDlf&#10;pl/MGRB/PNOGNchshFzeQcZYZ8yNFvLHewTgaRNfqjRrxzwjYx0z8RbaTdsxfGJtQ8UBZDrqxtFb&#10;uawQ7A75PgqH+QN/2KnwgKPUhAzpeONsS+7X3/TRH2MBK2cN5jnn/udOOAUavhkMzNVgPI4LkITx&#10;5HIIwb22bF5bzK5eEKgcYHutTNfoH/TpWjqqn7B68xgVJmEkYuc8nK6L0G0ZVleq+Tw5YeStCHdm&#10;ZWWEjrxFktftk3D22PWAcbmn0+SL6Zvmd77xpaH5LlBZpcmIPHesosdRwLqkbh9XO+7jazl5vXyA&#10;Zr8BAAD//wMAUEsDBBQABgAIAAAAIQBl6xiG4AAAAAwBAAAPAAAAZHJzL2Rvd25yZXYueG1sTI/B&#10;TsMwDIbvSHuHyJO4sbRb2dbSdEJIHBGicIBblpg2rHGqJuvKnp7sNG62/k+/P5e7yXZsxMEbRwLS&#10;RQIMSTltqBHw8f58twXmgyQtO0co4Bc97KrZTSkL7U70hmMdGhZLyBdSQBtCX3DuVYtW+oXrkWL2&#10;7QYrQ1yHhutBnmK57fgySdbcSkPxQit7fGpRHeqjFaDp05H6Mi9nQ7Uy+fl1+6NGIW7n0+MDsIBT&#10;uMJw0Y/qUEWnvTuS9qwTkK82WURjsLpPgV2IJFvnwPZx2mQp8Krk/5+o/gAAAP//AwBQSwECLQAU&#10;AAYACAAAACEAtoM4kv4AAADhAQAAEwAAAAAAAAAAAAAAAAAAAAAAW0NvbnRlbnRfVHlwZXNdLnht&#10;bFBLAQItABQABgAIAAAAIQA4/SH/1gAAAJQBAAALAAAAAAAAAAAAAAAAAC8BAABfcmVscy8ucmVs&#10;c1BLAQItABQABgAIAAAAIQDe8DFhXAIAAMgEAAAOAAAAAAAAAAAAAAAAAC4CAABkcnMvZTJvRG9j&#10;LnhtbFBLAQItABQABgAIAAAAIQBl6xiG4AAAAAwBAAAPAAAAAAAAAAAAAAAAALYEAABkcnMvZG93&#10;bnJldi54bWxQSwUGAAAAAAQABADzAAAAwwU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882</w:t>
                      </w:r>
                    </w:p>
                  </w:txbxContent>
                </v:textbox>
              </v:shape>
            </w:pict>
          </mc:Fallback>
        </mc:AlternateContent>
      </w:r>
      <w:r w:rsidR="00710F65">
        <w:rPr>
          <w:noProof/>
          <w:lang w:eastAsia="en-CA"/>
        </w:rPr>
        <w:drawing>
          <wp:inline distT="0" distB="0" distL="0" distR="0" wp14:anchorId="27283F17" wp14:editId="4E6F4AF9">
            <wp:extent cx="6943954" cy="24860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957688" cy="2490942"/>
                    </a:xfrm>
                    <a:prstGeom prst="rect">
                      <a:avLst/>
                    </a:prstGeom>
                  </pic:spPr>
                </pic:pic>
              </a:graphicData>
            </a:graphic>
          </wp:inline>
        </w:drawing>
      </w:r>
    </w:p>
    <w:p w:rsidR="00710F65" w:rsidRDefault="00710F65"/>
    <w:p w:rsidR="00710F65" w:rsidRDefault="00710F65">
      <w:r>
        <w:t xml:space="preserve">I feel that it would be appropriate to notify the functional manager, however, you </w:t>
      </w:r>
      <w:r w:rsidRPr="00E90CFC">
        <w:rPr>
          <w:u w:val="single"/>
        </w:rPr>
        <w:t>must</w:t>
      </w:r>
      <w:r>
        <w:t xml:space="preserve"> update the records,</w:t>
      </w:r>
      <w:r w:rsidR="00E90CFC">
        <w:t xml:space="preserve"> </w:t>
      </w:r>
      <w:r>
        <w:t>agreed.</w:t>
      </w:r>
    </w:p>
    <w:p w:rsidR="00D6793A" w:rsidRDefault="00C776E2">
      <w:r>
        <w:rPr>
          <w:noProof/>
          <w:lang w:eastAsia="en-CA"/>
        </w:rPr>
        <mc:AlternateContent>
          <mc:Choice Requires="wps">
            <w:drawing>
              <wp:anchor distT="0" distB="0" distL="114300" distR="114300" simplePos="0" relativeHeight="251671552" behindDoc="0" locked="0" layoutInCell="1" allowOverlap="1" wp14:anchorId="4FFBDBF5" wp14:editId="0C32270A">
                <wp:simplePos x="0" y="0"/>
                <wp:positionH relativeFrom="column">
                  <wp:posOffset>5914390</wp:posOffset>
                </wp:positionH>
                <wp:positionV relativeFrom="paragraph">
                  <wp:posOffset>487680</wp:posOffset>
                </wp:positionV>
                <wp:extent cx="695325" cy="2476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#227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 o:spid="_x0000_s1032" type="#_x0000_t202" style="position:absolute;margin-left:465.7pt;margin-top:38.4pt;width:54.75pt;height:1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G9AXQIAAMgEAAAOAAAAZHJzL2Uyb0RvYy54bWysVE1vGjEQvVfqf7B8bxYIkAZliWgiqkpR&#10;EgmqnI3XG1b1elzbsEt/fZ+9QGjoqSoH4/nwm5k3M3tz29aabZXzFZmc9y96nCkjqajMa86/L+ef&#10;PnPmgzCF0GRUznfK89vpxw83jZ2oAa1JF8oxgBg/aWzO1yHYSZZ5uVa18BdklYGxJFeLANG9ZoUT&#10;DdBrnQ16vXHWkCusI6m8h/a+M/Jpwi9LJcNTWXoVmM45cgvpdOlcxTOb3ojJqxN2Xcl9GuIfsqhF&#10;ZRD0CHUvgmAbV51B1ZV05KkMF5LqjMqykirVgGr6vXfVLNbCqlQLyPH2SJP/f7DycfvsWFXkfDTk&#10;zIgaPVqqNrAv1DKowE9j/QRuCwvH0EKPPh/0HspYdlu6Ov6jIAY7mN4d2Y1oEsrx9ehyMOJMwjQY&#10;Xo1Hif3s7bF1PnxVVLN4yblD8xKnYvvgAxKB68ElxvKkq2JeaZ2Enb/Tjm0F+ozxKKjhTAsfoMz5&#10;PP1izoD445k2rEFml8jlDDLGOmKutJA/zhGAp018qdKs7fOMjHXMxFtoV21ieHxgbUXFDmQ66sbR&#10;WzmvEOwB+T4Lh/kDf9ip8ISj1IQMaX/jbE3u19/00R9jAStnDeY55/7nRjgFGr4ZDMx1fziMC5CE&#10;4ehqAMGdWlanFrOp7whU9rG9VqZr9A/6cC0d1S9YvVmMCpMwErFzHg7Xu9BtGVZXqtksOWHkrQgP&#10;ZmFlhI68RZKX7Ytwdt/1gHF5pMPki8m75ne+8aWh2SZQWaXJiDx3rKLHUcC6pG7vVzvu46mcvN4+&#10;QNPfAAAA//8DAFBLAwQUAAYACAAAACEA42Cxbd8AAAALAQAADwAAAGRycy9kb3ducmV2LnhtbEyP&#10;wU7DMAyG70i8Q2QkbiwpjK0tTSeExBEhCgd2y5LQBhqnarKu7OnxTuNmy59+f3+1mX3PJjtGF1BC&#10;thDALOpgHLYSPt6fb3JgMSk0qg9oJfzaCJv68qJSpQkHfLNTk1pGIRhLJaFLaSg5j7qzXsVFGCzS&#10;7SuMXiVax5abUR0o3Pf8VogV98ohfejUYJ86q3+avZdg8DOg3rqXo8NGu+L4mn/rScrrq/nxAViy&#10;czrDcNIndajJaRf2aCLrJRR32ZJQCesVVTgBYikKYDuasvsceF3x/x3qPwAAAP//AwBQSwECLQAU&#10;AAYACAAAACEAtoM4kv4AAADhAQAAEwAAAAAAAAAAAAAAAAAAAAAAW0NvbnRlbnRfVHlwZXNdLnht&#10;bFBLAQItABQABgAIAAAAIQA4/SH/1gAAAJQBAAALAAAAAAAAAAAAAAAAAC8BAABfcmVscy8ucmVs&#10;c1BLAQItABQABgAIAAAAIQA90G9AXQIAAMgEAAAOAAAAAAAAAAAAAAAAAC4CAABkcnMvZTJvRG9j&#10;LnhtbFBLAQItABQABgAIAAAAIQDjYLFt3wAAAAsBAAAPAAAAAAAAAAAAAAAAALcEAABkcnMvZG93&#10;bnJldi54bWxQSwUGAAAAAAQABADzAAAAwwU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227</w:t>
                      </w:r>
                    </w:p>
                  </w:txbxContent>
                </v:textbox>
              </v:shape>
            </w:pict>
          </mc:Fallback>
        </mc:AlternateContent>
      </w:r>
      <w:r w:rsidR="00D6793A">
        <w:rPr>
          <w:noProof/>
          <w:lang w:eastAsia="en-CA"/>
        </w:rPr>
        <w:drawing>
          <wp:inline distT="0" distB="0" distL="0" distR="0" wp14:anchorId="3E396FDA" wp14:editId="3C84DC15">
            <wp:extent cx="6790293"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794554" cy="2058691"/>
                    </a:xfrm>
                    <a:prstGeom prst="rect">
                      <a:avLst/>
                    </a:prstGeom>
                  </pic:spPr>
                </pic:pic>
              </a:graphicData>
            </a:graphic>
          </wp:inline>
        </w:drawing>
      </w:r>
    </w:p>
    <w:p w:rsidR="00E90CFC" w:rsidRDefault="00E90CFC">
      <w:r>
        <w:t>I’m not sure I would have chosen this one even now.</w:t>
      </w:r>
    </w:p>
    <w:p w:rsidR="002505A9" w:rsidRDefault="002505A9">
      <w:pPr>
        <w:rPr>
          <w:noProof/>
          <w:lang w:eastAsia="en-CA"/>
        </w:rPr>
      </w:pPr>
      <w:r>
        <w:rPr>
          <w:noProof/>
          <w:lang w:eastAsia="en-CA"/>
        </w:rPr>
        <mc:AlternateContent>
          <mc:Choice Requires="wps">
            <w:drawing>
              <wp:anchor distT="0" distB="0" distL="114300" distR="114300" simplePos="0" relativeHeight="251673600" behindDoc="0" locked="0" layoutInCell="1" allowOverlap="1" wp14:anchorId="44C9468B" wp14:editId="78A42805">
                <wp:simplePos x="0" y="0"/>
                <wp:positionH relativeFrom="column">
                  <wp:posOffset>5409565</wp:posOffset>
                </wp:positionH>
                <wp:positionV relativeFrom="paragraph">
                  <wp:posOffset>2343150</wp:posOffset>
                </wp:positionV>
                <wp:extent cx="695325" cy="2476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Default="002505A9" w:rsidP="002505A9">
                            <w:r>
                              <w:t>ID #227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33" type="#_x0000_t202" style="position:absolute;margin-left:425.95pt;margin-top:184.5pt;width:54.75pt;height:1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gSiXAIAAMgEAAAOAAAAZHJzL2Uyb0RvYy54bWysVE1vGjEQvVfqf7B8bxYIhAZliSgRVSWU&#10;RIIqZ+P1wqpej2sbdumv77P5SBp6qsrBeD78ZubNzN7dt7VmO+V8RSbn3asOZ8pIKiqzzvn35ezT&#10;Z858EKYQmozK+V55fj/++OGusSPVow3pQjkGEONHjc35JgQ7yjIvN6oW/oqsMjCW5GoRILp1VjjR&#10;AL3WWa/TuckacoV1JJX30D4cjHyc8MtSyfBUll4FpnOO3EI6XTpX8czGd2K0dsJuKnlMQ/xDFrWo&#10;DIKeoR5EEGzrqguoupKOPJXhSlKdUVlWUqUaUE23866axUZYlWoBOd6eafL/D1Y+7p4dq4qcDwac&#10;GVGjR0vVBvaFWgYV+GmsH8FtYeEYWujR55PeQxnLbktXx38UxGAH0/szuxFNQnlzO7juIYiEqdcf&#10;3gwS+9nrY+t8+KqoZvGSc4fmJU7Fbu4DEoHrySXG8qSrYlZpnYS9n2rHdgJ9xngU1HCmhQ9Q5nyW&#10;fjFnQPzxTBvWILNr5HIBGWOdMVdayB+XCMDTJr5UadaOeUbGDszEW2hXbWJ4eGJtRcUeZDo6jKO3&#10;clYh2Bz5PguH+QN/2KnwhKPUhAzpeONsQ+7X3/TRH2MBK2cN5jnn/udWOAUavhkMzG23348LkIT+&#10;YNiD4N5aVm8tZltPCVR2sb1Wpmv0D/p0LR3VL1i9SYwKkzASsXMeTtdpOGwZVleqySQ5YeStCHOz&#10;sDJCR94iycv2RTh77HrAuDzSafLF6F3zD77xpaHJNlBZpcmIPB9YRY+jgHVJ3T6udtzHt3Lyev0A&#10;jX8DAAD//wMAUEsDBBQABgAIAAAAIQBebpfz3wAAAAsBAAAPAAAAZHJzL2Rvd25yZXYueG1sTI/B&#10;TsMwEETvSPyDtUjcqB0oUZLGqRASR4RIOcDNtZfEJV5HsZuGfj3mBMfVPs28qbeLG9iMU7CeJGQr&#10;AQxJe2Opk/C2e7opgIWoyKjBE0r4xgDb5vKiVpXxJ3rFuY0dSyEUKiWhj3GsOA+6R6fCyo9I6ffp&#10;J6diOqeOm0mdUrgb+K0QOXfKUmro1YiPPeqv9ugkGHr3pD/s89lSq215fikOepby+mp52ACLuMQ/&#10;GH71kzo0yWnvj2QCGyQU91mZUAl3eZlGJaLMszWwvYS1KATwpub/NzQ/AAAA//8DAFBLAQItABQA&#10;BgAIAAAAIQC2gziS/gAAAOEBAAATAAAAAAAAAAAAAAAAAAAAAABbQ29udGVudF9UeXBlc10ueG1s&#10;UEsBAi0AFAAGAAgAAAAhADj9If/WAAAAlAEAAAsAAAAAAAAAAAAAAAAALwEAAF9yZWxzLy5yZWxz&#10;UEsBAi0AFAAGAAgAAAAhAE/yBKJcAgAAyAQAAA4AAAAAAAAAAAAAAAAALgIAAGRycy9lMm9Eb2Mu&#10;eG1sUEsBAi0AFAAGAAgAAAAhAF5ul/PfAAAACwEAAA8AAAAAAAAAAAAAAAAAtgQAAGRycy9kb3du&#10;cmV2LnhtbFBLBQYAAAAABAAEAPMAAADCBQAAAAA=&#10;" fillcolor="window" strokeweight=".5pt">
                <v:textbox>
                  <w:txbxContent>
                    <w:p w:rsidR="002505A9" w:rsidRDefault="002505A9" w:rsidP="002505A9">
                      <w:r>
                        <w:t>ID #227</w:t>
                      </w:r>
                    </w:p>
                  </w:txbxContent>
                </v:textbox>
              </v:shape>
            </w:pict>
          </mc:Fallback>
        </mc:AlternateContent>
      </w:r>
    </w:p>
    <w:p w:rsidR="00E90CFC" w:rsidRDefault="002505A9">
      <w:r>
        <w:rPr>
          <w:noProof/>
          <w:lang w:eastAsia="en-CA"/>
        </w:rPr>
        <mc:AlternateContent>
          <mc:Choice Requires="wps">
            <w:drawing>
              <wp:anchor distT="0" distB="0" distL="114300" distR="114300" simplePos="0" relativeHeight="251675648" behindDoc="0" locked="0" layoutInCell="1" allowOverlap="1" wp14:anchorId="11DE9AA9" wp14:editId="23E007DC">
                <wp:simplePos x="0" y="0"/>
                <wp:positionH relativeFrom="column">
                  <wp:posOffset>5485765</wp:posOffset>
                </wp:positionH>
                <wp:positionV relativeFrom="paragraph">
                  <wp:posOffset>1019175</wp:posOffset>
                </wp:positionV>
                <wp:extent cx="695325" cy="2476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#735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7" o:spid="_x0000_s1034" type="#_x0000_t202" style="position:absolute;margin-left:431.95pt;margin-top:80.25pt;width:54.75pt;height:1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XXQIAAMgEAAAOAAAAZHJzL2Uyb0RvYy54bWysVNtuGjEQfa/Uf7D83iwQIAnKEtFEVJVQ&#10;EgmqPBuvF1b1elzbsEu/vsfmkgt9qsqD8Vx8ZubMzN7etbVmW+V8RSbn3YsOZ8pIKiqzyvmPxfTL&#10;NWc+CFMITUblfKc8vxt//nTb2JHq0Zp0oRwDiPGjxuZ8HYIdZZmXa1ULf0FWGRhLcrUIEN0qK5xo&#10;gF7rrNfpDLOGXGEdSeU9tA97Ix8n/LJUMjyVpVeB6Zwjt5BOl85lPLPxrRitnLDrSh7SEP+QRS0q&#10;g6AnqAcRBNu46gyqrqQjT2W4kFRnVJaVVKkGVNPtfKhmvhZWpVpAjrcnmvz/g5WP22fHqiLngyvO&#10;jKjRo4VqA/tKLYMK/DTWj+A2t3AMLfTo81HvoYxlt6Wr4z8KYrCD6d2J3YgmoRzeDC57A84kTL3+&#10;1XCQ2M9eH1vnwzdFNYuXnDs0L3EqtjMfkAhcjy4xliddFdNK6yTs/L12bCvQZ4xHQQ1nWvgAZc6n&#10;6RdzBsS7Z9qwBpldIpczyBjrhLnUQv48RwCeNvGlSrN2yDMytmcm3kK7bBPD10fWllTsQKaj/Th6&#10;K6cVgs2Q77NwmD/wh50KTzhKTciQDjfO1uR+/00f/TEWsHLWYJ5z7n9thFOg4bvBwNx0+/24AEno&#10;D656ENxby/KtxWzqewKVXWyvleka/YM+XktH9QtWbxKjwiSMROych+P1Puy3DKsr1WSSnDDyVoSZ&#10;mVsZoSNvkeRF+yKcPXQ9YFwe6Tj5YvSh+Xvf+NLQZBOorNJkRJ73rKLHUcC6pG4fVjvu41s5eb1+&#10;gMZ/AAAA//8DAFBLAwQUAAYACAAAACEAf7MmZt4AAAALAQAADwAAAGRycy9kb3ducmV2LnhtbEyP&#10;wU7DMAyG70i8Q2QkbiyFsdKWphNC4ogQhQPcssS0gcapmqwre3rMCY72/+n353q7+EHMOEUXSMHl&#10;KgOBZIJ11Cl4fXm4KEDEpMnqIRAq+MYI2+b0pNaVDQd6xrlNneASipVW0Kc0VlJG06PXcRVGJM4+&#10;wuR14nHqpJ30gcv9IK+yLJdeO+ILvR7xvkfz1e69Aktvgcy7ezw6ao0rj0/Fp5mVOj9b7m5BJFzS&#10;Hwy/+qwODTvtwp5sFIOCIl+XjHKQZxsQTJQ362sQO96U5QZkU8v/PzQ/AAAA//8DAFBLAQItABQA&#10;BgAIAAAAIQC2gziS/gAAAOEBAAATAAAAAAAAAAAAAAAAAAAAAABbQ29udGVudF9UeXBlc10ueG1s&#10;UEsBAi0AFAAGAAgAAAAhADj9If/WAAAAlAEAAAsAAAAAAAAAAAAAAAAALwEAAF9yZWxzLy5yZWxz&#10;UEsBAi0AFAAGAAgAAAAhAFZL+JddAgAAyAQAAA4AAAAAAAAAAAAAAAAALgIAAGRycy9lMm9Eb2Mu&#10;eG1sUEsBAi0AFAAGAAgAAAAhAH+zJmbeAAAACwEAAA8AAAAAAAAAAAAAAAAAtwQAAGRycy9kb3du&#10;cmV2LnhtbFBLBQYAAAAABAAEAPMAAADCBQ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735</w:t>
                      </w:r>
                    </w:p>
                  </w:txbxContent>
                </v:textbox>
              </v:shape>
            </w:pict>
          </mc:Fallback>
        </mc:AlternateContent>
      </w:r>
      <w:r w:rsidR="005517A1">
        <w:rPr>
          <w:noProof/>
          <w:lang w:eastAsia="en-CA"/>
        </w:rPr>
        <w:drawing>
          <wp:inline distT="0" distB="0" distL="0" distR="0" wp14:anchorId="649A3AD1" wp14:editId="0BCF511A">
            <wp:extent cx="6807487"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14470"/>
                    <a:stretch/>
                  </pic:blipFill>
                  <pic:spPr bwMode="auto">
                    <a:xfrm>
                      <a:off x="0" y="0"/>
                      <a:ext cx="6807487" cy="2533650"/>
                    </a:xfrm>
                    <a:prstGeom prst="rect">
                      <a:avLst/>
                    </a:prstGeom>
                    <a:ln>
                      <a:noFill/>
                    </a:ln>
                    <a:extLst>
                      <a:ext uri="{53640926-AAD7-44D8-BBD7-CCE9431645EC}">
                        <a14:shadowObscured xmlns:a14="http://schemas.microsoft.com/office/drawing/2010/main"/>
                      </a:ext>
                    </a:extLst>
                  </pic:spPr>
                </pic:pic>
              </a:graphicData>
            </a:graphic>
          </wp:inline>
        </w:drawing>
      </w:r>
    </w:p>
    <w:p w:rsidR="005517A1" w:rsidRDefault="005517A1">
      <w:r>
        <w:t>I see why this is quality however I also felt that the procedure should have been known and documented.</w:t>
      </w:r>
    </w:p>
    <w:p w:rsidR="005517A1" w:rsidRDefault="002505A9">
      <w:r>
        <w:rPr>
          <w:noProof/>
          <w:lang w:eastAsia="en-CA"/>
        </w:rPr>
        <w:lastRenderedPageBreak/>
        <mc:AlternateContent>
          <mc:Choice Requires="wps">
            <w:drawing>
              <wp:anchor distT="0" distB="0" distL="114300" distR="114300" simplePos="0" relativeHeight="251677696" behindDoc="0" locked="0" layoutInCell="1" allowOverlap="1" wp14:anchorId="13D1E63D" wp14:editId="767A7FB5">
                <wp:simplePos x="0" y="0"/>
                <wp:positionH relativeFrom="column">
                  <wp:posOffset>5542915</wp:posOffset>
                </wp:positionH>
                <wp:positionV relativeFrom="paragraph">
                  <wp:posOffset>635</wp:posOffset>
                </wp:positionV>
                <wp:extent cx="695325" cy="2476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 o:spid="_x0000_s1035" type="#_x0000_t202" style="position:absolute;margin-left:436.45pt;margin-top:.05pt;width:54.75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2lXAIAAMgEAAAOAAAAZHJzL2Uyb0RvYy54bWysVE1vGjEQvVfqf7B8LwsESINYIkpEVQkl&#10;kUiVs/F6YVWvx7UNu/TX99l8JE16qsrBeD78ZubNzE5u21qzvXK+IpPzXqfLmTKSispscv79afHp&#10;M2c+CFMITUbl/KA8v51+/DBp7Fj1aUu6UI4BxPhxY3O+DcGOs8zLraqF75BVBsaSXC0CRLfJCica&#10;oNc663e7o6whV1hHUnkP7d3RyKcJvyyVDA9l6VVgOufILaTTpXMdz2w6EeONE3ZbyVMa4h+yqEVl&#10;EPQCdSeCYDtXvYOqK+nIUxk6kuqMyrKSKtWAanrdN9WstsKqVAvI8fZCk/9/sPJ+/+hYVeR8iE4Z&#10;UaNHT6oN7Au1DCrw01g/htvKwjG00KPPZ72HMpbdlq6O/yiIwQ6mDxd2I5qEcnQzvOoPOZMw9QfX&#10;o2FiP3t5bJ0PXxXVLF5y7tC8xKnYL31AInA9u8RYnnRVLCqtk3Dwc+3YXqDPGI+CGs608AHKnC/S&#10;L+YMiD+eacMaZHaFXN5BxlgXzLUW8sd7BOBpE1+qNGunPCNjR2biLbTrNjF8c2ZtTcUBZDo6jqO3&#10;clEh2BL5PgqH+QN/2KnwgKPUhAzpdONsS+7X3/TRH2MBK2cN5jnn/udOOAUavhkMzE1vMIgLkITB&#10;8LoPwb22rF9bzK6eE6jsYXutTNfoH/T5Wjqqn7F6sxgVJmEkYuc8nK/zcNwyrK5Us1lywshbEZZm&#10;ZWWEjrxFkp/aZ+HsqesB43JP58kX4zfNP/rGl4Zmu0BllSYj8nxkFT2OAtYldfu02nEfX8vJ6+UD&#10;NP0NAAD//wMAUEsDBBQABgAIAAAAIQBSTWoF2gAAAAcBAAAPAAAAZHJzL2Rvd25yZXYueG1sTI7B&#10;TsMwEETvSPyDtUjcqNOAIAlxKoTEESFSDnDb2ktiiNdR7KahX497guPojWZevVncIGaagvWsYL3K&#10;QBBrbyx3Ct62T1cFiBCRDQ6eScEPBdg052c1VsYf+JXmNnYijXCoUEEf41hJGXRPDsPKj8SJffrJ&#10;YUxx6qSZ8JDG3SDzLLuVDi2nhx5HeuxJf7d7p8Dwu2f9YZ+Plltty+NL8aVnpS4vlod7EJGW+FeG&#10;k35ShyY57fyeTRCDguIuL1P1BETCZZHfgNgpuC7XIJta/vdvfgEAAP//AwBQSwECLQAUAAYACAAA&#10;ACEAtoM4kv4AAADhAQAAEwAAAAAAAAAAAAAAAAAAAAAAW0NvbnRlbnRfVHlwZXNdLnhtbFBLAQIt&#10;ABQABgAIAAAAIQA4/SH/1gAAAJQBAAALAAAAAAAAAAAAAAAAAC8BAABfcmVscy8ucmVsc1BLAQIt&#10;ABQABgAIAAAAIQAjjx2lXAIAAMgEAAAOAAAAAAAAAAAAAAAAAC4CAABkcnMvZTJvRG9jLnhtbFBL&#10;AQItABQABgAIAAAAIQBSTWoF2gAAAAcBAAAPAAAAAAAAAAAAAAAAALYEAABkcnMvZG93bnJldi54&#10;bWxQSwUGAAAAAAQABADzAAAAvQU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w:t>
                      </w:r>
                      <w:r w:rsidRPr="008D5D32">
                        <w:rPr>
                          <w:color w:val="FFFFFF" w:themeColor="background1"/>
                        </w:rPr>
                        <w:t>1585</w:t>
                      </w:r>
                    </w:p>
                  </w:txbxContent>
                </v:textbox>
              </v:shape>
            </w:pict>
          </mc:Fallback>
        </mc:AlternateContent>
      </w:r>
      <w:r w:rsidR="005517A1">
        <w:rPr>
          <w:noProof/>
          <w:lang w:eastAsia="en-CA"/>
        </w:rPr>
        <w:drawing>
          <wp:inline distT="0" distB="0" distL="0" distR="0" wp14:anchorId="548242E1" wp14:editId="244CA2CF">
            <wp:extent cx="53816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18882" b="39362"/>
                    <a:stretch/>
                  </pic:blipFill>
                  <pic:spPr bwMode="auto">
                    <a:xfrm>
                      <a:off x="0" y="0"/>
                      <a:ext cx="5381625" cy="1495425"/>
                    </a:xfrm>
                    <a:prstGeom prst="rect">
                      <a:avLst/>
                    </a:prstGeom>
                    <a:ln>
                      <a:noFill/>
                    </a:ln>
                    <a:extLst>
                      <a:ext uri="{53640926-AAD7-44D8-BBD7-CCE9431645EC}">
                        <a14:shadowObscured xmlns:a14="http://schemas.microsoft.com/office/drawing/2010/main"/>
                      </a:ext>
                    </a:extLst>
                  </pic:spPr>
                </pic:pic>
              </a:graphicData>
            </a:graphic>
          </wp:inline>
        </w:drawing>
      </w:r>
    </w:p>
    <w:p w:rsidR="005517A1" w:rsidRDefault="005517A1">
      <w:r>
        <w:t>I understand this one.</w:t>
      </w:r>
    </w:p>
    <w:p w:rsidR="005517A1" w:rsidRDefault="002505A9">
      <w:r>
        <w:rPr>
          <w:noProof/>
          <w:lang w:eastAsia="en-CA"/>
        </w:rPr>
        <mc:AlternateContent>
          <mc:Choice Requires="wps">
            <w:drawing>
              <wp:anchor distT="0" distB="0" distL="114300" distR="114300" simplePos="0" relativeHeight="251679744" behindDoc="0" locked="0" layoutInCell="1" allowOverlap="1" wp14:anchorId="141959B1" wp14:editId="2B9298F8">
                <wp:simplePos x="0" y="0"/>
                <wp:positionH relativeFrom="column">
                  <wp:posOffset>5581015</wp:posOffset>
                </wp:positionH>
                <wp:positionV relativeFrom="paragraph">
                  <wp:posOffset>668020</wp:posOffset>
                </wp:positionV>
                <wp:extent cx="695325" cy="2476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#1602</w:t>
                            </w:r>
                            <w:r w:rsidRPr="008D5D32">
                              <w:rPr>
                                <w:noProof/>
                                <w:color w:val="FFFFFF" w:themeColor="background1"/>
                                <w:lang w:eastAsia="en-CA"/>
                              </w:rPr>
                              <w:drawing>
                                <wp:inline distT="0" distB="0" distL="0" distR="0" wp14:anchorId="27A99A63" wp14:editId="30948B67">
                                  <wp:extent cx="506095" cy="184656"/>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36" type="#_x0000_t202" style="position:absolute;margin-left:439.45pt;margin-top:52.6pt;width:54.75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OVXAIAAMkEAAAOAAAAZHJzL2Uyb0RvYy54bWysVE1vGjEQvVfqf7B8bxYIJAWxRJSIqlKU&#10;RIIqZ+P1hlW9Htc27NJf32fzERp6qsrBeD78ZubNzI7v2lqzrXK+IpPz7lWHM2UkFZV5zfn35fzT&#10;Z858EKYQmozK+U55fjf5+GHc2JHq0Zp0oRwDiPGjxuZ8HYIdZZmXa1ULf0VWGRhLcrUIEN1rVjjR&#10;AL3WWa/TuckacoV1JJX30N7vjXyS8MtSyfBUll4FpnOO3EI6XTpX8cwmYzF6dcKuK3lIQ/xDFrWo&#10;DIKeoO5FEGzjqguoupKOPJXhSlKdUVlWUqUaUE23866axVpYlWoBOd6eaPL/D1Y+bp8dq4qcD4ac&#10;GVGjR0vVBvaFWgYV+GmsH8FtYeEYWujR56PeQxnLbktXx38UxGAH07sTuxFNQnkzHFz3BpxJmHr9&#10;25tBYj97e2ydD18V1Sxecu7QvMSp2D74gETgenSJsTzpqphXWidh52fasa1AnzEeBTWcaeEDlDmf&#10;p1/MGRB/PNOGNcjsGrlcQMZYJ8yVFvLHJQLwtIkvVZq1Q56RsT0z8RbaVZsY7qaCo2pFxQ5sOtrP&#10;o7dyXiHaAxJ+Fg4DCAKxVOEJR6kJKdLhxtma3K+/6aM/5gJWzhoMdM79z41wCjx8M5iYYbffjxuQ&#10;hP7gtgfBnVtW5xazqWcELrtYXyvTNfoHfbyWjuoX7N40RoVJGInYOQ/H6yzs1wy7K9V0mpww81aE&#10;B7OwMkJH4iLLy/ZFOHtoe8C8PNJx9MXoXff3vvGloekmUFml0XhjFU2OAvYltfuw23Ehz+Xk9fYF&#10;mvwGAAD//wMAUEsDBBQABgAIAAAAIQAlWUVR3gAAAAsBAAAPAAAAZHJzL2Rvd25yZXYueG1sTI/B&#10;TsMwDIbvSHuHyJO4sZSqQFqaTtMkjghROMAtS0IbaJyqybqyp8ec4Gj/n35/rreLH9hsp+gCSrje&#10;ZMAs6mAcdhJeXx6uBLCYFBo1BLQSvm2EbbO6qFVlwgmf7dymjlEJxkpJ6FMaK86j7q1XcRNGi5R9&#10;hMmrROPUcTOpE5X7gedZdsu9ckgXejXafW/1V3v0Egy+BdTv7vHssNWuPD+JTz1LebledvfAkl3S&#10;Hwy/+qQODTkdwhFNZIMEcSdKQinIbnJgRJRCFMAOtCmKHHhT8/8/ND8AAAD//wMAUEsBAi0AFAAG&#10;AAgAAAAhALaDOJL+AAAA4QEAABMAAAAAAAAAAAAAAAAAAAAAAFtDb250ZW50X1R5cGVzXS54bWxQ&#10;SwECLQAUAAYACAAAACEAOP0h/9YAAACUAQAACwAAAAAAAAAAAAAAAAAvAQAAX3JlbHMvLnJlbHNQ&#10;SwECLQAUAAYACAAAACEAaBLTlVwCAADJBAAADgAAAAAAAAAAAAAAAAAuAgAAZHJzL2Uyb0RvYy54&#10;bWxQSwECLQAUAAYACAAAACEAJVlFUd4AAAALAQAADwAAAAAAAAAAAAAAAAC2BAAAZHJzL2Rvd25y&#10;ZXYueG1sUEsFBgAAAAAEAAQA8wAAAMEFA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w:t>
                      </w:r>
                      <w:r w:rsidRPr="008D5D32">
                        <w:rPr>
                          <w:color w:val="FFFFFF" w:themeColor="background1"/>
                        </w:rPr>
                        <w:t>602</w:t>
                      </w:r>
                      <w:r w:rsidRPr="008D5D32">
                        <w:rPr>
                          <w:noProof/>
                          <w:color w:val="FFFFFF" w:themeColor="background1"/>
                          <w:lang w:eastAsia="en-CA"/>
                        </w:rPr>
                        <w:drawing>
                          <wp:inline distT="0" distB="0" distL="0" distR="0" wp14:anchorId="27A99A63" wp14:editId="30948B67">
                            <wp:extent cx="506095" cy="184656"/>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5517A1">
        <w:rPr>
          <w:noProof/>
          <w:lang w:eastAsia="en-CA"/>
        </w:rPr>
        <w:drawing>
          <wp:inline distT="0" distB="0" distL="0" distR="0" wp14:anchorId="32033F61" wp14:editId="41A34B8C">
            <wp:extent cx="6689433"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693763" cy="2211230"/>
                    </a:xfrm>
                    <a:prstGeom prst="rect">
                      <a:avLst/>
                    </a:prstGeom>
                  </pic:spPr>
                </pic:pic>
              </a:graphicData>
            </a:graphic>
          </wp:inline>
        </w:drawing>
      </w:r>
    </w:p>
    <w:p w:rsidR="005517A1" w:rsidRDefault="005517A1">
      <w:r>
        <w:t>Is the customer is always right?  I thought this might be an opportunity to use negotiating skills and leadership to end up in a compromise if the customer would agree to it.</w:t>
      </w:r>
    </w:p>
    <w:p w:rsidR="005517A1" w:rsidRDefault="005517A1"/>
    <w:p w:rsidR="005517A1" w:rsidRDefault="005517A1">
      <w:r>
        <w:rPr>
          <w:noProof/>
          <w:lang w:eastAsia="en-CA"/>
        </w:rPr>
        <w:drawing>
          <wp:inline distT="0" distB="0" distL="0" distR="0" wp14:anchorId="3096157F" wp14:editId="08C38899">
            <wp:extent cx="6391275" cy="2748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400946" cy="2752543"/>
                    </a:xfrm>
                    <a:prstGeom prst="rect">
                      <a:avLst/>
                    </a:prstGeom>
                  </pic:spPr>
                </pic:pic>
              </a:graphicData>
            </a:graphic>
          </wp:inline>
        </w:drawing>
      </w:r>
    </w:p>
    <w:p w:rsidR="005517A1" w:rsidRDefault="005517A1">
      <w:r>
        <w:t>I still might answer this one the same way, as I feel the documented decisions are a more formal way to recall what happened on the project and provide support for the decisions made.</w:t>
      </w:r>
    </w:p>
    <w:p w:rsidR="005517A1" w:rsidRDefault="002505A9">
      <w:r>
        <w:rPr>
          <w:noProof/>
          <w:lang w:eastAsia="en-CA"/>
        </w:rPr>
        <w:lastRenderedPageBreak/>
        <mc:AlternateContent>
          <mc:Choice Requires="wps">
            <w:drawing>
              <wp:anchor distT="0" distB="0" distL="114300" distR="114300" simplePos="0" relativeHeight="251681792" behindDoc="0" locked="0" layoutInCell="1" allowOverlap="1" wp14:anchorId="0BAEBAD5" wp14:editId="494241A3">
                <wp:simplePos x="0" y="0"/>
                <wp:positionH relativeFrom="column">
                  <wp:posOffset>5609590</wp:posOffset>
                </wp:positionH>
                <wp:positionV relativeFrom="paragraph">
                  <wp:posOffset>113665</wp:posOffset>
                </wp:positionV>
                <wp:extent cx="695325" cy="2476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#1243</w:t>
                            </w:r>
                            <w:r w:rsidRPr="008D5D32">
                              <w:rPr>
                                <w:noProof/>
                                <w:color w:val="FFFFFF" w:themeColor="background1"/>
                                <w:lang w:eastAsia="en-CA"/>
                              </w:rPr>
                              <w:drawing>
                                <wp:inline distT="0" distB="0" distL="0" distR="0" wp14:anchorId="6EB0CFF1" wp14:editId="10263C27">
                                  <wp:extent cx="506095" cy="18465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1" o:spid="_x0000_s1037" type="#_x0000_t202" style="position:absolute;margin-left:441.7pt;margin-top:8.95pt;width:54.75pt;height:19.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7MXAIAAMkEAAAOAAAAZHJzL2Uyb0RvYy54bWysVE1vGjEQvVfqf7B8bxYIkAZliWgiqkpR&#10;EgmqnI3XG1b1elzbsEt/fZ+9QGjoqSoH4/nwm5k3M3tz29aabZXzFZmc9y96nCkjqajMa86/L+ef&#10;PnPmgzCF0GRUznfK89vpxw83jZ2oAa1JF8oxgBg/aWzO1yHYSZZ5uVa18BdklYGxJFeLANG9ZoUT&#10;DdBrnQ16vXHWkCusI6m8h/a+M/Jpwi9LJcNTWXoVmM45cgvpdOlcxTOb3ojJqxN2Xcl9GuIfsqhF&#10;ZRD0CHUvgmAbV51B1ZV05KkMF5LqjMqykirVgGr6vXfVLNbCqlQLyPH2SJP/f7DycfvsWFXkfNzn&#10;zIgaPVqqNrAv1DKowE9j/QRuCwvH0EKPPh/0HspYdlu6Ov6jIAY7mN4d2Y1oEsrx9ehyMOJMwjQY&#10;Xo1Hif3s7bF1PnxVVLN4yblD8xKnYvvgAxKB68ElxvKkq2JeaZ2Enb/Tjm0F+ozxKKjhTAsfoMz5&#10;PP1izoD445k2rEFml8jlDDLGOmKutJA/zhGAp018qdKs7fOMjHXMxFtoV21iuH+kbUXFDmw66ubR&#10;WzmvEO0BCT8LhwEEgViq8ISj1IQUaX/jbE3u19/00R9zAStnDQY65/7nRjgFHr4ZTMx1fziMG5CE&#10;4ehqAMGdWlanFrOp7whcYiiQXbpG/6AP19JR/YLdm8WoMAkjETvn4XC9C92aYXelms2SE2beivBg&#10;FlZG6EhcZHnZvghn920PmJdHOoy+mLzrfucbXxqabQKVVRqNSHTHKpocBexLavd+t+NCnsrJ6+0L&#10;NP0NAAD//wMAUEsDBBQABgAIAAAAIQBkVuIl3QAAAAkBAAAPAAAAZHJzL2Rvd25yZXYueG1sTI/B&#10;TsMwDIbvSLxDZCRuLGXA1pamE0LiiBCFA7tliWkDjVM1WVf29JjTuNn6P/3+XG1m34sJx+gCKbhe&#10;ZCCQTLCOWgXvb09XOYiYNFndB0IFPxhhU5+fVbq04UCvODWpFVxCsdQKupSGUspoOvQ6LsKAxNln&#10;GL1OvI6ttKM+cLnv5TLLVtJrR3yh0wM+dmi+m71XYOkjkNm656Ojxrji+JJ/mUmpy4v54R5Ewjmd&#10;YPjTZ3Wo2WkX9mSj6BXk+c0toxysCxAMFMWSh52Cu1UBsq7k/w/qXwAAAP//AwBQSwECLQAUAAYA&#10;CAAAACEAtoM4kv4AAADhAQAAEwAAAAAAAAAAAAAAAAAAAAAAW0NvbnRlbnRfVHlwZXNdLnhtbFBL&#10;AQItABQABgAIAAAAIQA4/SH/1gAAAJQBAAALAAAAAAAAAAAAAAAAAC8BAABfcmVscy8ucmVsc1BL&#10;AQItABQABgAIAAAAIQCKA67MXAIAAMkEAAAOAAAAAAAAAAAAAAAAAC4CAABkcnMvZTJvRG9jLnht&#10;bFBLAQItABQABgAIAAAAIQBkVuIl3QAAAAkBAAAPAAAAAAAAAAAAAAAAALYEAABkcnMvZG93bnJl&#10;di54bWxQSwUGAAAAAAQABADzAAAAwAU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#1</w:t>
                      </w:r>
                      <w:r w:rsidRPr="008D5D32">
                        <w:rPr>
                          <w:color w:val="FFFFFF" w:themeColor="background1"/>
                        </w:rPr>
                        <w:t>243</w:t>
                      </w:r>
                      <w:r w:rsidRPr="008D5D32">
                        <w:rPr>
                          <w:noProof/>
                          <w:color w:val="FFFFFF" w:themeColor="background1"/>
                          <w:lang w:eastAsia="en-CA"/>
                        </w:rPr>
                        <w:drawing>
                          <wp:inline distT="0" distB="0" distL="0" distR="0" wp14:anchorId="6EB0CFF1" wp14:editId="10263C27">
                            <wp:extent cx="506095" cy="18465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5517A1">
        <w:rPr>
          <w:noProof/>
          <w:lang w:eastAsia="en-CA"/>
        </w:rPr>
        <w:drawing>
          <wp:inline distT="0" distB="0" distL="0" distR="0" wp14:anchorId="0DDCF644" wp14:editId="70E03F54">
            <wp:extent cx="5543150" cy="23717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b="9455"/>
                    <a:stretch/>
                  </pic:blipFill>
                  <pic:spPr bwMode="auto">
                    <a:xfrm>
                      <a:off x="0" y="0"/>
                      <a:ext cx="5553075" cy="2375972"/>
                    </a:xfrm>
                    <a:prstGeom prst="rect">
                      <a:avLst/>
                    </a:prstGeom>
                    <a:ln>
                      <a:noFill/>
                    </a:ln>
                    <a:extLst>
                      <a:ext uri="{53640926-AAD7-44D8-BBD7-CCE9431645EC}">
                        <a14:shadowObscured xmlns:a14="http://schemas.microsoft.com/office/drawing/2010/main"/>
                      </a:ext>
                    </a:extLst>
                  </pic:spPr>
                </pic:pic>
              </a:graphicData>
            </a:graphic>
          </wp:inline>
        </w:drawing>
      </w:r>
    </w:p>
    <w:p w:rsidR="00EB2F85" w:rsidRDefault="00EB2F85">
      <w:r>
        <w:t>This one was close but I can see why this answer was chosen.</w:t>
      </w:r>
    </w:p>
    <w:p w:rsidR="00EB2F85" w:rsidRDefault="002505A9">
      <w:r>
        <w:rPr>
          <w:noProof/>
          <w:lang w:eastAsia="en-CA"/>
        </w:rPr>
        <mc:AlternateContent>
          <mc:Choice Requires="wps">
            <w:drawing>
              <wp:anchor distT="0" distB="0" distL="114300" distR="114300" simplePos="0" relativeHeight="251683840" behindDoc="0" locked="0" layoutInCell="1" allowOverlap="1" wp14:anchorId="0DC0A6AB" wp14:editId="32C6A292">
                <wp:simplePos x="0" y="0"/>
                <wp:positionH relativeFrom="column">
                  <wp:posOffset>5219700</wp:posOffset>
                </wp:positionH>
                <wp:positionV relativeFrom="paragraph">
                  <wp:posOffset>47625</wp:posOffset>
                </wp:positionV>
                <wp:extent cx="647700" cy="27622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647700" cy="276225"/>
                        </a:xfrm>
                        <a:prstGeom prst="rect">
                          <a:avLst/>
                        </a:prstGeom>
                        <a:solidFill>
                          <a:sysClr val="window" lastClr="FFFFFF"/>
                        </a:solidFill>
                        <a:ln w="6350">
                          <a:solidFill>
                            <a:prstClr val="black"/>
                          </a:solidFill>
                        </a:ln>
                        <a:effectLst/>
                      </wps:spPr>
                      <wps:txb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#963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8" type="#_x0000_t202" style="position:absolute;margin-left:411pt;margin-top:3.75pt;width:51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wWwIAAMkEAAAOAAAAZHJzL2Uyb0RvYy54bWysVFtv2jAUfp+0/2D5fQ1kFDrUUDEqpklV&#10;W6md+mwcB6I5Pp5tSNiv32cH6G1P03gwPhefy3e+k8urrtFsp5yvyRR8eDbgTBlJZW3WBf/xuPx0&#10;wZkPwpRCk1EF3yvPr2YfP1y2dqpy2pAulWMIYvy0tQXfhGCnWeblRjXCn5FVBsaKXCMCRLfOSida&#10;RG90lg8G46wlV1pHUnkP7XVv5LMUv6qUDHdV5VVguuCoLaTTpXMVz2x2KaZrJ+ymlocyxD9U0Yja&#10;IOkp1LUIgm1d/S5UU0tHnqpwJqnJqKpqqVIP6GY4eNPNw0ZYlXoBON6eYPL/L6y83d07VpcFH3/m&#10;zIgGM3pUXWBfqWNQAZ/W+incHiwcQwc95nzUeyhj213lmviPhhjsQHp/QjdGk1COR5PJABYJUz4Z&#10;5/l5jJI9P7bOh2+KGhYvBXcYXsJU7G586F2PLjGXJ12Xy1rrJOz9Qju2E5gz6FFSy5kWPkBZ8GX6&#10;HbK9eqYNa2Pr54OU6ZUt5jrFXGkhf76PgOq1iflV4tqhzohYj0y8hW7VJYSH+RG2FZV7oOmo56O3&#10;clkj2w0KvhcOBARMWKpwh6PShBLpcONsQ+733/TRH7yAlbMWhC64/7UVTgGH7waM+TIcjeIGJGF0&#10;PskhuJeW1UuL2TYLApZDrK+V6Rr9gz5eK0fNE3ZvHrPCJIxE7oKH43UR+jXD7ko1nycncN6KcGMe&#10;rIyhI3AR5cfuSTh7GHsAX27pSH0xfTP93je+NDTfBqrqRI0IdI8qKBUF7Esi12G340K+lJPX8xdo&#10;9gcAAP//AwBQSwMEFAAGAAgAAAAhAHsYJ0zcAAAACAEAAA8AAABkcnMvZG93bnJldi54bWxMj8FO&#10;wzAQRO9I/IO1SNyo04hCmmZTISSOCJFygJtru4khXkexm4Z+PcsJjqMZzbyptrPvxWTH6AIhLBcZ&#10;CEs6GEctwtvu6aYAEZMio/pAFuHbRtjWlxeVKk040audmtQKLqFYKoQupaGUMurOehUXYbDE3iGM&#10;XiWWYyvNqE5c7nuZZ9md9MoRL3RqsI+d1V/N0SMYeg+kP9zz2VGj3fr8UnzqCfH6an7YgEh2Tn9h&#10;+MVndKiZaR+OZKLoEYo85y8J4X4Fgv11fst6j7BaZiDrSv4/UP8AAAD//wMAUEsBAi0AFAAGAAgA&#10;AAAhALaDOJL+AAAA4QEAABMAAAAAAAAAAAAAAAAAAAAAAFtDb250ZW50X1R5cGVzXS54bWxQSwEC&#10;LQAUAAYACAAAACEAOP0h/9YAAACUAQAACwAAAAAAAAAAAAAAAAAvAQAAX3JlbHMvLnJlbHNQSwEC&#10;LQAUAAYACAAAACEAeyWvsFsCAADJBAAADgAAAAAAAAAAAAAAAAAuAgAAZHJzL2Uyb0RvYy54bWxQ&#10;SwECLQAUAAYACAAAACEAexgnTNwAAAAIAQAADwAAAAAAAAAAAAAAAAC1BAAAZHJzL2Rvd25yZXYu&#10;eG1sUEsFBgAAAAAEAAQA8wAAAL4FAAAAAA==&#10;" fillcolor="window" strokeweight=".5pt">
                <v:textbox>
                  <w:txbxContent>
                    <w:p w:rsidR="002505A9" w:rsidRPr="008D5D32" w:rsidRDefault="002505A9" w:rsidP="008D5D32">
                      <w:pPr>
                        <w:shd w:val="clear" w:color="auto" w:fill="404040" w:themeFill="text1" w:themeFillTint="BF"/>
                        <w:rPr>
                          <w:color w:val="FFFFFF" w:themeColor="background1"/>
                        </w:rPr>
                      </w:pPr>
                      <w:r w:rsidRPr="008D5D32">
                        <w:rPr>
                          <w:color w:val="FFFFFF" w:themeColor="background1"/>
                        </w:rPr>
                        <w:t>ID #963</w:t>
                      </w:r>
                    </w:p>
                  </w:txbxContent>
                </v:textbox>
              </v:shape>
            </w:pict>
          </mc:Fallback>
        </mc:AlternateContent>
      </w:r>
      <w:r w:rsidR="00EB2F85">
        <w:rPr>
          <w:noProof/>
          <w:lang w:eastAsia="en-CA"/>
        </w:rPr>
        <w:drawing>
          <wp:inline distT="0" distB="0" distL="0" distR="0" wp14:anchorId="09579A94" wp14:editId="00D1C396">
            <wp:extent cx="4057650" cy="2386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2386037"/>
                    </a:xfrm>
                    <a:prstGeom prst="rect">
                      <a:avLst/>
                    </a:prstGeom>
                  </pic:spPr>
                </pic:pic>
              </a:graphicData>
            </a:graphic>
          </wp:inline>
        </w:drawing>
      </w:r>
      <w:r w:rsidR="00EB2F85">
        <w:t>.</w:t>
      </w:r>
      <w:r w:rsidR="00947131">
        <w:br/>
      </w:r>
      <w:r w:rsidR="00EB2F85">
        <w:t>I might get the archives and lessons learned confused.  I answered this way initially because I remember reading or someone saying that the project was closed when the final product is accepted.</w:t>
      </w:r>
    </w:p>
    <w:p w:rsidR="00EB2F85" w:rsidRDefault="002505A9">
      <w:r>
        <w:rPr>
          <w:noProof/>
          <w:lang w:eastAsia="en-CA"/>
        </w:rPr>
        <mc:AlternateContent>
          <mc:Choice Requires="wps">
            <w:drawing>
              <wp:anchor distT="0" distB="0" distL="114300" distR="114300" simplePos="0" relativeHeight="251685888" behindDoc="0" locked="0" layoutInCell="1" allowOverlap="1" wp14:anchorId="3EBD43CA" wp14:editId="7DDE5F71">
                <wp:simplePos x="0" y="0"/>
                <wp:positionH relativeFrom="column">
                  <wp:posOffset>5371465</wp:posOffset>
                </wp:positionH>
                <wp:positionV relativeFrom="paragraph">
                  <wp:posOffset>161925</wp:posOffset>
                </wp:positionV>
                <wp:extent cx="695325" cy="2476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chemeClr val="tx1">
                            <a:lumMod val="75000"/>
                            <a:lumOff val="25000"/>
                          </a:schemeClr>
                        </a:solidFill>
                        <a:ln w="6350">
                          <a:solidFill>
                            <a:prstClr val="black"/>
                          </a:solidFill>
                        </a:ln>
                        <a:effectLst/>
                      </wps:spPr>
                      <wps:txbx>
                        <w:txbxContent>
                          <w:p w:rsidR="002505A9" w:rsidRDefault="002505A9" w:rsidP="002505A9">
                            <w:r w:rsidRPr="008D5D32">
                              <w:rPr>
                                <w:color w:val="FFFFFF" w:themeColor="background1"/>
                              </w:rPr>
                              <w:t>ID #1442</w:t>
                            </w:r>
                            <w:r>
                              <w:rPr>
                                <w:noProof/>
                                <w:lang w:eastAsia="en-CA"/>
                              </w:rPr>
                              <w:drawing>
                                <wp:inline distT="0" distB="0" distL="0" distR="0" wp14:anchorId="21AB6960" wp14:editId="47F646F7">
                                  <wp:extent cx="506095" cy="18465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39" type="#_x0000_t202" style="position:absolute;margin-left:422.95pt;margin-top:12.75pt;width:54.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67cQIAAPMEAAAOAAAAZHJzL2Uyb0RvYy54bWysVF1P2zAUfZ+0/2D5faQtbRkVKepATJMY&#10;IMHEs+s4NJrt69luE/brd+w0hbE9TXtxfD98P849N2fnndFsp3xoyJZ8fDTiTFlJVWOfSv7t4erD&#10;R85CFLYSmqwq+bMK/Hz5/t1Z6xZqQhvSlfIMQWxYtK7kmxjdoiiC3CgjwhE5ZWGsyRsRIfqnovKi&#10;RXSji8loNC9a8pXzJFUI0F72Rr7M8etayXhb10FFpkuO2mI+fT7X6SyWZ2Lx5IXbNHJfhviHKoxo&#10;LJIeQl2KKNjWN3+EMo30FKiOR5JMQXXdSJV7QDfj0Ztu7jfCqdwLwAnuAFP4f2Hlze7Os6Yq+XzG&#10;mRUGM3pQXWSfqGNQAZ/WhQXc7h0cYwc95jzoA5Sp7a72Jn3REIMdSD8f0E3RJJTz09nxBEkkTJPp&#10;yXyW0S9eHjsf4mdFhqVLyT2GlzEVu+sQUQhcB5eUK5BuqqtG6ywkwqgL7dlOYNSxG+enemu+UtXr&#10;Tmaj0X7gUIMWvXoyqBE+0y5Fycl+S6Ata9HDMar+I3mq6pB6rYX8nvBJ8V5KhKRteqkyK/cdJWx7&#10;DNMtdusuz2J8PAC8puoZuHvqmRucvGqQ7VqEeCc8qAqosX7xFketCSXS/sbZhvzPv+mTPxgEK2ct&#10;qF/y8GMrvOJMf7Hg1ul4Ok27koXp7GQCwb+2rF9b7NZcECAfY9GdzNfkH/VwrT2ZR2zpKmWFSViJ&#10;3JjRcL2I/UJiy6VarbITtsOJeG3vnUyhE3AJ5YfuUXi3J0gEs25oWBKxeMOT3je9tLTaRqqbTKIE&#10;dI8qRpQEbFYe1v4vkFb3tZy9Xv5Vy18AAAD//wMAUEsDBBQABgAIAAAAIQDF95/r4AAAAAkBAAAP&#10;AAAAZHJzL2Rvd25yZXYueG1sTI/BTsMwEETvSPyDtUjcqEMVhzZkU1VIPVUcmiIhbtt4mwRiO4rd&#10;NvD1NSc4ruZp5m2xmkwvzjz6zlmEx1kCgm3tdGcbhLf95mEBwgeymnpnGeGbPazK25uCcu0udsfn&#10;KjQillifE0IbwpBL6euWDfmZG9jG7OhGQyGeYyP1SJdYbno5T5JMGupsXGhp4JeW66/qZBA27/uf&#10;pH6l9litP6as+tw6ftoi3t9N62cQgafwB8OvflSHMjod3MlqL3qERaqWEUWYKwUiAkulUhAHhCxV&#10;IMtC/v+gvAIAAP//AwBQSwECLQAUAAYACAAAACEAtoM4kv4AAADhAQAAEwAAAAAAAAAAAAAAAAAA&#10;AAAAW0NvbnRlbnRfVHlwZXNdLnhtbFBLAQItABQABgAIAAAAIQA4/SH/1gAAAJQBAAALAAAAAAAA&#10;AAAAAAAAAC8BAABfcmVscy8ucmVsc1BLAQItABQABgAIAAAAIQCzIZ67cQIAAPMEAAAOAAAAAAAA&#10;AAAAAAAAAC4CAABkcnMvZTJvRG9jLnhtbFBLAQItABQABgAIAAAAIQDF95/r4AAAAAkBAAAPAAAA&#10;AAAAAAAAAAAAAMsEAABkcnMvZG93bnJldi54bWxQSwUGAAAAAAQABADzAAAA2AUAAAAA&#10;" fillcolor="#404040 [2429]" strokeweight=".5pt">
                <v:textbox>
                  <w:txbxContent>
                    <w:p w:rsidR="002505A9" w:rsidRDefault="002505A9" w:rsidP="002505A9">
                      <w:r w:rsidRPr="008D5D32">
                        <w:rPr>
                          <w:color w:val="FFFFFF" w:themeColor="background1"/>
                        </w:rPr>
                        <w:t>ID #</w:t>
                      </w:r>
                      <w:r w:rsidRPr="008D5D32">
                        <w:rPr>
                          <w:color w:val="FFFFFF" w:themeColor="background1"/>
                        </w:rPr>
                        <w:t>1442</w:t>
                      </w:r>
                      <w:r>
                        <w:rPr>
                          <w:noProof/>
                          <w:lang w:eastAsia="en-CA"/>
                        </w:rPr>
                        <w:drawing>
                          <wp:inline distT="0" distB="0" distL="0" distR="0" wp14:anchorId="21AB6960" wp14:editId="47F646F7">
                            <wp:extent cx="506095" cy="18465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EB2F85">
        <w:rPr>
          <w:noProof/>
          <w:lang w:eastAsia="en-CA"/>
        </w:rPr>
        <w:drawing>
          <wp:inline distT="0" distB="0" distL="0" distR="0" wp14:anchorId="570061B1" wp14:editId="44B0B5DE">
            <wp:extent cx="5372100" cy="264013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72100" cy="2640135"/>
                    </a:xfrm>
                    <a:prstGeom prst="rect">
                      <a:avLst/>
                    </a:prstGeom>
                  </pic:spPr>
                </pic:pic>
              </a:graphicData>
            </a:graphic>
          </wp:inline>
        </w:drawing>
      </w:r>
    </w:p>
    <w:p w:rsidR="00947131" w:rsidRDefault="00947131">
      <w:r>
        <w:t>I need to become more familiar with the integration management process (one of my study focuses).</w:t>
      </w:r>
    </w:p>
    <w:p w:rsidR="00EB2F85" w:rsidRDefault="002505A9">
      <w:r>
        <w:rPr>
          <w:noProof/>
          <w:lang w:eastAsia="en-CA"/>
        </w:rPr>
        <w:lastRenderedPageBreak/>
        <mc:AlternateContent>
          <mc:Choice Requires="wps">
            <w:drawing>
              <wp:anchor distT="0" distB="0" distL="114300" distR="114300" simplePos="0" relativeHeight="251687936" behindDoc="0" locked="0" layoutInCell="1" allowOverlap="1" wp14:anchorId="7A395544" wp14:editId="048908EB">
                <wp:simplePos x="0" y="0"/>
                <wp:positionH relativeFrom="column">
                  <wp:posOffset>5409565</wp:posOffset>
                </wp:positionH>
                <wp:positionV relativeFrom="paragraph">
                  <wp:posOffset>153035</wp:posOffset>
                </wp:positionV>
                <wp:extent cx="695325" cy="24765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chemeClr val="tx1">
                            <a:lumMod val="75000"/>
                            <a:lumOff val="25000"/>
                          </a:schemeClr>
                        </a:solidFill>
                        <a:ln w="6350">
                          <a:solidFill>
                            <a:prstClr val="black"/>
                          </a:solidFill>
                        </a:ln>
                        <a:effectLst/>
                      </wps:spPr>
                      <wps:txbx>
                        <w:txbxContent>
                          <w:p w:rsidR="002505A9" w:rsidRDefault="002505A9" w:rsidP="002505A9">
                            <w:r w:rsidRPr="008D5D32">
                              <w:rPr>
                                <w:color w:val="FFFFFF" w:themeColor="background1"/>
                              </w:rPr>
                              <w:t>ID #601</w:t>
                            </w:r>
                            <w:r>
                              <w:rPr>
                                <w:noProof/>
                                <w:lang w:eastAsia="en-CA"/>
                              </w:rPr>
                              <w:drawing>
                                <wp:inline distT="0" distB="0" distL="0" distR="0" wp14:anchorId="34E9632C" wp14:editId="788E5C62">
                                  <wp:extent cx="506095" cy="184656"/>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040" type="#_x0000_t202" style="position:absolute;margin-left:425.95pt;margin-top:12.05pt;width:54.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ymcQIAAPMEAAAOAAAAZHJzL2Uyb0RvYy54bWysVFtP2zAUfp+0/2D5faQtvYyqKepATJMY&#10;IMHEs+s4bTTHx7PdJuzX89lpCoM9TXtxfC4+l+98J4vzttZsr5yvyOR8eDLgTBlJRWU2Of/xcPXp&#10;M2c+CFMITUbl/El5fr78+GHR2Lka0ZZ0oRxDEOPnjc35NgQ7zzIvt6oW/oSsMjCW5GoRILpNVjjR&#10;IHqts9FgMM0acoV1JJX30F52Rr5M8ctSyXBbll4FpnOO2kI6XTrX8cyWCzHfOGG3lTyUIf6hilpU&#10;BkmPoS5FEGznqneh6ko68lSGE0l1RmVZSZV6QDfDwZtu7rfCqtQLwPH2CJP/f2Hlzf7OsarI+XTG&#10;mRE1ZvSg2sC+UMugAj6N9XO43Vs4hhZ6zLnXeyhj223p6vhFQwx2IP10RDdGk1BOzyanowlnEqbR&#10;eDadJPSzl8fW+fBVUc3iJecOw0uYiv21DygErr1LzOVJV8VVpXUSImHUhXZsLzDq0A7TU72rv1PR&#10;6WaTweAwcKhBi0496tUIn2gXo6RkfyTQhjXo4RRVv0seqzqmXmshf0Z8YryXEiFpE1+qxMpDRxHb&#10;DsN4C+26TbMYjnuA11Q8AXdHHXO9lVcVsl0LH+6EA1UBNdYv3OIoNaFEOtw425L7/Td99AeDYOWs&#10;AfVz7n/thFOc6W8G3DobjsdxV5IwnsxGENxry/q1xezqCwLkQyy6leka/YPur6Wj+hFbuopZYRJG&#10;Ijdm1F8vQreQ2HKpVqvkhO2wIlybeytj6AhcRPmhfRTOHggSwKwb6pdEzN/wpPONLw2tdoHKKpEo&#10;At2hihFFAZuVhnX4C8TVfS0nr5d/1fIZAAD//wMAUEsDBBQABgAIAAAAIQBEvM5k4AAAAAkBAAAP&#10;AAAAZHJzL2Rvd25yZXYueG1sTI9BT8JAEIXvJv6HzZh4k20RK5RuCTHhRDxYTAy3oTt0q93ZprtA&#10;9de7nvA4eV/e+6ZYjbYTZxp861hBOklAENdOt9woeN9tHuYgfEDW2DkmBd/kYVXe3hSYa3fhNzpX&#10;oRGxhH2OCkwIfS6lrw1Z9BPXE8fs6AaLIZ5DI/WAl1huOzlNkkxabDkuGOzpxVD9VZ2sgs3H7iep&#10;X9Ecq/V+zKrPraPnrVL3d+N6CSLQGK4w/OlHdSij08GdWHvRKZg/pYuIKpjOUhARWGTpDMRBQfaY&#10;giwL+f+D8hcAAP//AwBQSwECLQAUAAYACAAAACEAtoM4kv4AAADhAQAAEwAAAAAAAAAAAAAAAAAA&#10;AAAAW0NvbnRlbnRfVHlwZXNdLnhtbFBLAQItABQABgAIAAAAIQA4/SH/1gAAAJQBAAALAAAAAAAA&#10;AAAAAAAAAC8BAABfcmVscy8ucmVsc1BLAQItABQABgAIAAAAIQCuxKymcQIAAPMEAAAOAAAAAAAA&#10;AAAAAAAAAC4CAABkcnMvZTJvRG9jLnhtbFBLAQItABQABgAIAAAAIQBEvM5k4AAAAAkBAAAPAAAA&#10;AAAAAAAAAAAAAMsEAABkcnMvZG93bnJldi54bWxQSwUGAAAAAAQABADzAAAA2AUAAAAA&#10;" fillcolor="#404040 [2429]" strokeweight=".5pt">
                <v:textbox>
                  <w:txbxContent>
                    <w:p w:rsidR="002505A9" w:rsidRDefault="002505A9" w:rsidP="002505A9">
                      <w:r w:rsidRPr="008D5D32">
                        <w:rPr>
                          <w:color w:val="FFFFFF" w:themeColor="background1"/>
                        </w:rPr>
                        <w:t>ID #</w:t>
                      </w:r>
                      <w:r w:rsidRPr="008D5D32">
                        <w:rPr>
                          <w:color w:val="FFFFFF" w:themeColor="background1"/>
                        </w:rPr>
                        <w:t>601</w:t>
                      </w:r>
                      <w:r>
                        <w:rPr>
                          <w:noProof/>
                          <w:lang w:eastAsia="en-CA"/>
                        </w:rPr>
                        <w:drawing>
                          <wp:inline distT="0" distB="0" distL="0" distR="0" wp14:anchorId="34E9632C" wp14:editId="788E5C62">
                            <wp:extent cx="506095" cy="184656"/>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947131">
        <w:rPr>
          <w:noProof/>
          <w:lang w:eastAsia="en-CA"/>
        </w:rPr>
        <w:drawing>
          <wp:inline distT="0" distB="0" distL="0" distR="0" wp14:anchorId="1827D28D" wp14:editId="4AC52105">
            <wp:extent cx="6172365" cy="23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b="13636"/>
                    <a:stretch/>
                  </pic:blipFill>
                  <pic:spPr bwMode="auto">
                    <a:xfrm>
                      <a:off x="0" y="0"/>
                      <a:ext cx="6190716" cy="2359670"/>
                    </a:xfrm>
                    <a:prstGeom prst="rect">
                      <a:avLst/>
                    </a:prstGeom>
                    <a:ln>
                      <a:noFill/>
                    </a:ln>
                    <a:extLst>
                      <a:ext uri="{53640926-AAD7-44D8-BBD7-CCE9431645EC}">
                        <a14:shadowObscured xmlns:a14="http://schemas.microsoft.com/office/drawing/2010/main"/>
                      </a:ext>
                    </a:extLst>
                  </pic:spPr>
                </pic:pic>
              </a:graphicData>
            </a:graphic>
          </wp:inline>
        </w:drawing>
      </w:r>
    </w:p>
    <w:p w:rsidR="00947131" w:rsidRDefault="00947131">
      <w:r>
        <w:t>I understood the concept that definitive was + to -</w:t>
      </w:r>
      <w:r w:rsidR="00877F52">
        <w:t xml:space="preserve"> , just got the numbers wrong (-5 to +10).</w:t>
      </w:r>
    </w:p>
    <w:p w:rsidR="00877F52" w:rsidRDefault="00877F52">
      <w:r>
        <w:rPr>
          <w:noProof/>
          <w:lang w:eastAsia="en-CA"/>
        </w:rPr>
        <w:drawing>
          <wp:inline distT="0" distB="0" distL="0" distR="0" wp14:anchorId="0790A6B2" wp14:editId="5357A107">
            <wp:extent cx="6418892" cy="2495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18892" cy="2495550"/>
                    </a:xfrm>
                    <a:prstGeom prst="rect">
                      <a:avLst/>
                    </a:prstGeom>
                  </pic:spPr>
                </pic:pic>
              </a:graphicData>
            </a:graphic>
          </wp:inline>
        </w:drawing>
      </w:r>
    </w:p>
    <w:p w:rsidR="00877F52" w:rsidRDefault="00877F52">
      <w:r>
        <w:t xml:space="preserve">I still might answer this in the same way; the other answer seems a bit formal for the initial discussion (doesn’t foster good project relations).  If you verbally told them and they continued, then a formal solution would be appropriate.  </w:t>
      </w:r>
    </w:p>
    <w:p w:rsidR="00D6793A" w:rsidRDefault="00877F52">
      <w:r>
        <w:rPr>
          <w:noProof/>
          <w:lang w:eastAsia="en-CA"/>
        </w:rPr>
        <w:drawing>
          <wp:inline distT="0" distB="0" distL="0" distR="0" wp14:anchorId="63C96361" wp14:editId="3FF67846">
            <wp:extent cx="6486525" cy="2415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497709" cy="2419980"/>
                    </a:xfrm>
                    <a:prstGeom prst="rect">
                      <a:avLst/>
                    </a:prstGeom>
                  </pic:spPr>
                </pic:pic>
              </a:graphicData>
            </a:graphic>
          </wp:inline>
        </w:drawing>
      </w:r>
    </w:p>
    <w:p w:rsidR="00877F52" w:rsidRDefault="008E0B36">
      <w:r>
        <w:t>I’m not sure how the business case would help him e</w:t>
      </w:r>
      <w:r w:rsidR="0063502D">
        <w:t xml:space="preserve">xcept that he might be able to </w:t>
      </w:r>
      <w:r>
        <w:t>cut scope, which is what he was already planning to do.  Would this give him another alternative?</w:t>
      </w:r>
    </w:p>
    <w:p w:rsidR="008E0B36" w:rsidRDefault="008E0B36">
      <w:r>
        <w:rPr>
          <w:noProof/>
          <w:lang w:eastAsia="en-CA"/>
        </w:rPr>
        <w:lastRenderedPageBreak/>
        <w:drawing>
          <wp:inline distT="0" distB="0" distL="0" distR="0" wp14:anchorId="6D70EED1" wp14:editId="2086BC84">
            <wp:extent cx="6419850" cy="239372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419850" cy="2393726"/>
                    </a:xfrm>
                    <a:prstGeom prst="rect">
                      <a:avLst/>
                    </a:prstGeom>
                  </pic:spPr>
                </pic:pic>
              </a:graphicData>
            </a:graphic>
          </wp:inline>
        </w:drawing>
      </w:r>
    </w:p>
    <w:p w:rsidR="008E0B36" w:rsidRDefault="008E0B36">
      <w:r>
        <w:t>I can see that this is the correct answer.</w:t>
      </w:r>
    </w:p>
    <w:p w:rsidR="008E0B36" w:rsidRDefault="008E0B36">
      <w:r>
        <w:rPr>
          <w:noProof/>
          <w:lang w:eastAsia="en-CA"/>
        </w:rPr>
        <w:drawing>
          <wp:inline distT="0" distB="0" distL="0" distR="0" wp14:anchorId="6BFADFB4" wp14:editId="1264EEBC">
            <wp:extent cx="6363166"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363166" cy="2609850"/>
                    </a:xfrm>
                    <a:prstGeom prst="rect">
                      <a:avLst/>
                    </a:prstGeom>
                  </pic:spPr>
                </pic:pic>
              </a:graphicData>
            </a:graphic>
          </wp:inline>
        </w:drawing>
      </w:r>
    </w:p>
    <w:p w:rsidR="008E0B36" w:rsidRDefault="008E0B36">
      <w:r>
        <w:t>This should have been handled in the finalize procurement documents, in the Plan Procurement Management phase.</w:t>
      </w:r>
    </w:p>
    <w:p w:rsidR="008E0B36" w:rsidRDefault="000107B8">
      <w:r>
        <w:rPr>
          <w:noProof/>
          <w:lang w:eastAsia="en-CA"/>
        </w:rPr>
        <w:drawing>
          <wp:inline distT="0" distB="0" distL="0" distR="0" wp14:anchorId="45275CD1" wp14:editId="12209273">
            <wp:extent cx="6479801" cy="2447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479801" cy="2447925"/>
                    </a:xfrm>
                    <a:prstGeom prst="rect">
                      <a:avLst/>
                    </a:prstGeom>
                  </pic:spPr>
                </pic:pic>
              </a:graphicData>
            </a:graphic>
          </wp:inline>
        </w:drawing>
      </w:r>
    </w:p>
    <w:p w:rsidR="000107B8" w:rsidRDefault="000107B8">
      <w:r>
        <w:t xml:space="preserve">Requiring periodic updates would have also prevented the situation, at least periodic updates (daily) on the late report; when it was obvious it wasn’t going to be completed on </w:t>
      </w:r>
      <w:r w:rsidR="0063502D">
        <w:t>time, then</w:t>
      </w:r>
      <w:r>
        <w:t xml:space="preserve"> the meeting could have been cancelled.</w:t>
      </w:r>
    </w:p>
    <w:p w:rsidR="00D6793A" w:rsidRDefault="000107B8">
      <w:r>
        <w:rPr>
          <w:noProof/>
          <w:lang w:eastAsia="en-CA"/>
        </w:rPr>
        <w:lastRenderedPageBreak/>
        <w:drawing>
          <wp:inline distT="0" distB="0" distL="0" distR="0" wp14:anchorId="069EF510" wp14:editId="1B2C0B88">
            <wp:extent cx="6569549" cy="21526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584577" cy="2157574"/>
                    </a:xfrm>
                    <a:prstGeom prst="rect">
                      <a:avLst/>
                    </a:prstGeom>
                  </pic:spPr>
                </pic:pic>
              </a:graphicData>
            </a:graphic>
          </wp:inline>
        </w:drawing>
      </w:r>
    </w:p>
    <w:p w:rsidR="000107B8" w:rsidRDefault="000107B8">
      <w:r>
        <w:t>I agree with the correct answer.</w:t>
      </w:r>
    </w:p>
    <w:p w:rsidR="000107B8" w:rsidRDefault="008D5D32">
      <w:r>
        <w:rPr>
          <w:noProof/>
          <w:lang w:eastAsia="en-CA"/>
        </w:rPr>
        <mc:AlternateContent>
          <mc:Choice Requires="wps">
            <w:drawing>
              <wp:anchor distT="0" distB="0" distL="114300" distR="114300" simplePos="0" relativeHeight="251689984" behindDoc="0" locked="0" layoutInCell="1" allowOverlap="1" wp14:anchorId="3E17921C" wp14:editId="294D1F9A">
                <wp:simplePos x="0" y="0"/>
                <wp:positionH relativeFrom="column">
                  <wp:posOffset>5933440</wp:posOffset>
                </wp:positionH>
                <wp:positionV relativeFrom="paragraph">
                  <wp:posOffset>81280</wp:posOffset>
                </wp:positionV>
                <wp:extent cx="695325" cy="2476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chemeClr val="tx1">
                            <a:lumMod val="75000"/>
                            <a:lumOff val="25000"/>
                          </a:schemeClr>
                        </a:solidFill>
                        <a:ln w="6350">
                          <a:solidFill>
                            <a:prstClr val="black"/>
                          </a:solidFill>
                        </a:ln>
                        <a:effectLst/>
                      </wps:spPr>
                      <wps:txbx>
                        <w:txbxContent>
                          <w:p w:rsidR="008D5D32" w:rsidRPr="008D5D32" w:rsidRDefault="008D5D32" w:rsidP="008D5D32">
                            <w:pPr>
                              <w:rPr>
                                <w:color w:val="FFFFFF" w:themeColor="background1"/>
                              </w:rPr>
                            </w:pPr>
                            <w:r w:rsidRPr="008D5D32">
                              <w:rPr>
                                <w:color w:val="FFFFFF" w:themeColor="background1"/>
                              </w:rPr>
                              <w:t>ID #748</w:t>
                            </w:r>
                            <w:r w:rsidRPr="008D5D32">
                              <w:rPr>
                                <w:noProof/>
                                <w:color w:val="FFFFFF" w:themeColor="background1"/>
                                <w:lang w:eastAsia="en-CA"/>
                              </w:rPr>
                              <w:drawing>
                                <wp:inline distT="0" distB="0" distL="0" distR="0" wp14:anchorId="570DA73B" wp14:editId="41D56590">
                                  <wp:extent cx="506095" cy="18465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041" type="#_x0000_t202" style="position:absolute;margin-left:467.2pt;margin-top:6.4pt;width:54.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30vcQIAAPMEAAAOAAAAZHJzL2Uyb0RvYy54bWysVF1P2zAUfZ+0/2D5faQtbRkVKepATJMY&#10;IMHEs+s4NJrt69luE/brd+w0hbE9TXtxfD98P849N2fnndFsp3xoyJZ8fDTiTFlJVWOfSv7t4erD&#10;R85CFLYSmqwq+bMK/Hz5/t1Z6xZqQhvSlfIMQWxYtK7kmxjdoiiC3CgjwhE5ZWGsyRsRIfqnovKi&#10;RXSji8loNC9a8pXzJFUI0F72Rr7M8etayXhb10FFpkuO2mI+fT7X6SyWZ2Lx5IXbNHJfhviHKoxo&#10;LJIeQl2KKNjWN3+EMo30FKiOR5JMQXXdSJV7QDfj0Ztu7jfCqdwLwAnuAFP4f2Hlze7Os6Yq+fyU&#10;MysMZvSgusg+UcegAj6tCwu43Ts4xg56zHnQByhT213tTfqiIQY7kH4+oJuiSSjnp7PjyYwzCdNk&#10;ejKfZfSLl8fOh/hZkWHpUnKP4WVMxe46RBQC18El5Qqkm+qq0ToLiTDqQnu2Exh17Mb5qd6ar1T1&#10;upPZaLQfONSgRa+eDGqEz7RLUXKy3xJoy1r0cIyq/0ieqjqkXmshvyd8UryXEiFpm16qzMp9Rwnb&#10;HsN0i926y7MYzwaA11Q9A3dPPXODk1cNsl2LEO+EB1UBNdYv3uKoNaFE2t8425D/+Td98geDYOWs&#10;BfVLHn5shVec6S8W3DodT6dpV7IwnZ1MIPjXlvVri92aCwLkYyy6k/ma/KMerrUn84gtXaWsMAkr&#10;kRszGq4XsV9IbLlUq1V2wnY4Ea/tvZMpdAIuofzQPQrv9gSJYNYNDUsiFm940vuml5ZW20h1k0mU&#10;gO5RxYiSgM3Kw9r/BdLqvpaz18u/avkLAAD//wMAUEsDBBQABgAIAAAAIQDoHwDz4AAAAAoBAAAP&#10;AAAAZHJzL2Rvd25yZXYueG1sTI9BT8JAEIXvJv6HzZh4ky1QEUq3hJhwIh4sJobb0h261e5s012g&#10;+usdTnicvC9vvpevBteKM/ah8aRgPEpAIFXeNFQr+NhtnuYgQtRkdOsJFfxggFVxf5frzPgLveO5&#10;jLXgEgqZVmBj7DIpQ2XR6TDyHRJnR987Hfnsa2l6feFy18pJksyk0w3xB6s7fLVYfZcnp2DzuftN&#10;qjdtj+V6P8zKr63Hl61Sjw/Degki4hBvMFz1WR0Kdjr4E5kgWgWLaZoyysGEJ1yBJJ0uQBwUPI/n&#10;IItc/p9Q/AEAAP//AwBQSwECLQAUAAYACAAAACEAtoM4kv4AAADhAQAAEwAAAAAAAAAAAAAAAAAA&#10;AAAAW0NvbnRlbnRfVHlwZXNdLnhtbFBLAQItABQABgAIAAAAIQA4/SH/1gAAAJQBAAALAAAAAAAA&#10;AAAAAAAAAC8BAABfcmVscy8ucmVsc1BLAQItABQABgAIAAAAIQD5o30vcQIAAPMEAAAOAAAAAAAA&#10;AAAAAAAAAC4CAABkcnMvZTJvRG9jLnhtbFBLAQItABQABgAIAAAAIQDoHwDz4AAAAAoBAAAPAAAA&#10;AAAAAAAAAAAAAMsEAABkcnMvZG93bnJldi54bWxQSwUGAAAAAAQABADzAAAA2AUAAAAA&#10;" fillcolor="#404040 [2429]" strokeweight=".5pt">
                <v:textbox>
                  <w:txbxContent>
                    <w:p w:rsidR="008D5D32" w:rsidRPr="008D5D32" w:rsidRDefault="008D5D32" w:rsidP="008D5D32">
                      <w:pPr>
                        <w:rPr>
                          <w:color w:val="FFFFFF" w:themeColor="background1"/>
                        </w:rPr>
                      </w:pPr>
                      <w:r w:rsidRPr="008D5D32">
                        <w:rPr>
                          <w:color w:val="FFFFFF" w:themeColor="background1"/>
                        </w:rPr>
                        <w:t>ID #</w:t>
                      </w:r>
                      <w:r w:rsidRPr="008D5D32">
                        <w:rPr>
                          <w:color w:val="FFFFFF" w:themeColor="background1"/>
                        </w:rPr>
                        <w:t>748</w:t>
                      </w:r>
                      <w:r w:rsidRPr="008D5D32">
                        <w:rPr>
                          <w:noProof/>
                          <w:color w:val="FFFFFF" w:themeColor="background1"/>
                          <w:lang w:eastAsia="en-CA"/>
                        </w:rPr>
                        <w:drawing>
                          <wp:inline distT="0" distB="0" distL="0" distR="0" wp14:anchorId="570DA73B" wp14:editId="41D56590">
                            <wp:extent cx="506095" cy="18465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0107B8">
        <w:rPr>
          <w:noProof/>
          <w:lang w:eastAsia="en-CA"/>
        </w:rPr>
        <w:drawing>
          <wp:inline distT="0" distB="0" distL="0" distR="0" wp14:anchorId="0EC23236" wp14:editId="4B0CFE3C">
            <wp:extent cx="6677089" cy="23526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677089" cy="2352675"/>
                    </a:xfrm>
                    <a:prstGeom prst="rect">
                      <a:avLst/>
                    </a:prstGeom>
                  </pic:spPr>
                </pic:pic>
              </a:graphicData>
            </a:graphic>
          </wp:inline>
        </w:drawing>
      </w:r>
    </w:p>
    <w:p w:rsidR="000107B8" w:rsidRDefault="000107B8">
      <w:r>
        <w:t>This is accepting the failure and not looking hard enough for a solution.</w:t>
      </w:r>
    </w:p>
    <w:p w:rsidR="000107B8" w:rsidRDefault="008D5D32">
      <w:r>
        <w:rPr>
          <w:noProof/>
          <w:lang w:eastAsia="en-CA"/>
        </w:rPr>
        <mc:AlternateContent>
          <mc:Choice Requires="wps">
            <w:drawing>
              <wp:anchor distT="0" distB="0" distL="114300" distR="114300" simplePos="0" relativeHeight="251692032" behindDoc="0" locked="0" layoutInCell="1" allowOverlap="1" wp14:anchorId="3AB0F8DF" wp14:editId="324866F8">
                <wp:simplePos x="0" y="0"/>
                <wp:positionH relativeFrom="column">
                  <wp:posOffset>5942965</wp:posOffset>
                </wp:positionH>
                <wp:positionV relativeFrom="paragraph">
                  <wp:posOffset>209550</wp:posOffset>
                </wp:positionV>
                <wp:extent cx="695325" cy="2476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chemeClr val="tx1">
                            <a:lumMod val="75000"/>
                            <a:lumOff val="25000"/>
                          </a:schemeClr>
                        </a:solidFill>
                        <a:ln w="6350">
                          <a:solidFill>
                            <a:prstClr val="black"/>
                          </a:solidFill>
                        </a:ln>
                        <a:effectLst/>
                      </wps:spPr>
                      <wps:txbx>
                        <w:txbxContent>
                          <w:p w:rsidR="008D5D32" w:rsidRPr="008D5D32" w:rsidRDefault="008D5D32" w:rsidP="008D5D32">
                            <w:pPr>
                              <w:rPr>
                                <w:color w:val="FFFFFF" w:themeColor="background1"/>
                              </w:rPr>
                            </w:pPr>
                            <w:r w:rsidRPr="008D5D32">
                              <w:rPr>
                                <w:color w:val="FFFFFF" w:themeColor="background1"/>
                              </w:rPr>
                              <w:t>ID #7</w:t>
                            </w:r>
                            <w:r>
                              <w:rPr>
                                <w:color w:val="FFFFFF" w:themeColor="background1"/>
                              </w:rPr>
                              <w:t>24</w:t>
                            </w:r>
                            <w:r w:rsidRPr="008D5D32">
                              <w:rPr>
                                <w:noProof/>
                                <w:color w:val="FFFFFF" w:themeColor="background1"/>
                                <w:lang w:eastAsia="en-CA"/>
                              </w:rPr>
                              <w:drawing>
                                <wp:inline distT="0" distB="0" distL="0" distR="0" wp14:anchorId="185FE1E9" wp14:editId="316A5F78">
                                  <wp:extent cx="506095" cy="184656"/>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1" o:spid="_x0000_s1042" type="#_x0000_t202" style="position:absolute;margin-left:467.95pt;margin-top:16.5pt;width:54.75pt;height:1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AecQIAAPMEAAAOAAAAZHJzL2Uyb0RvYy54bWysVFtP2zAUfp+0/2D5faQtvYyqKepATJMY&#10;IMHEs+s4bTTHx7PdJuzX89lpCoM9TXtxfC4+l+98J4vzttZsr5yvyOR8eDLgTBlJRWU2Of/xcPXp&#10;M2c+CFMITUbl/El5fr78+GHR2Lka0ZZ0oRxDEOPnjc35NgQ7zzIvt6oW/oSsMjCW5GoRILpNVjjR&#10;IHqts9FgMM0acoV1JJX30F52Rr5M8ctSyXBbll4FpnOO2kI6XTrX8cyWCzHfOGG3lTyUIf6hilpU&#10;BkmPoS5FEGznqneh6ko68lSGE0l1RmVZSZV6QDfDwZtu7rfCqtQLwPH2CJP/f2Hlzf7OsarI+WzI&#10;mRE1ZvSg2sC+UMugAj6N9XO43Vs4hhZ6zLnXeyhj223p6vhFQwx2IP10RDdGk1BOzyanowlnEqbR&#10;eDadJPSzl8fW+fBVUc3iJecOw0uYiv21DygErr1LzOVJV8VVpXUSImHUhXZsLzDq0A7TU72rv1PR&#10;6WaTweAwcKhBi0496tUIn2gXo6RkfyTQhjXo4RRVv0seqzqmXmshf0Z8YryXEiFpE1+qxMpDRxHb&#10;DsN4C+26TbMYTnuA11Q8AXdHHXO9lVcVsl0LH+6EA1UBNdYv3OIoNaFEOtw425L7/Td99AeDYOWs&#10;AfVz7n/thFOc6W8G3DobjsdxV5IwnsxGENxry/q1xezqCwLkoA+qS9foH3R/LR3Vj9jSVcwKkzAS&#10;uTGj/noRuoXElku1WiUnbIcV4drcWxlDR+Aiyg/to3D2QJAAZt1QvyRi/oYnnW98aWi1C1RWiUQR&#10;6A5VjCgK2Kw0rMNfIK7uazl5vfyrls8AAAD//wMAUEsDBBQABgAIAAAAIQBf6HGW4AAAAAoBAAAP&#10;AAAAZHJzL2Rvd25yZXYueG1sTI/LTsMwEEX3SPyDNUjsqE3TZ5pJVSF1VbEgRULspsk0DsR2FLtt&#10;4OtxV2U5mqN7z83Wg2nFmXvfOIvwPFIg2JauamyN8L7fPi1A+EC2otZZRvhhD+v8/i6jtHIX+8bn&#10;ItQihlifEoIOoUul9KVmQ37kOrbxd3S9oRDPvpZVT5cYblo5VmomDTU2Nmjq+EVz+V2cDML2Y/+r&#10;ylfSx2LzOcyKr53j+Q7x8WHYrEAEHsINhqt+VIc8Oh3cyVZetAjLZLqMKEKSxE1XQE2mExAHhPlY&#10;gcwz+X9C/gcAAP//AwBQSwECLQAUAAYACAAAACEAtoM4kv4AAADhAQAAEwAAAAAAAAAAAAAAAAAA&#10;AAAAW0NvbnRlbnRfVHlwZXNdLnhtbFBLAQItABQABgAIAAAAIQA4/SH/1gAAAJQBAAALAAAAAAAA&#10;AAAAAAAAAC8BAABfcmVscy8ucmVsc1BLAQItABQABgAIAAAAIQAlaVAecQIAAPMEAAAOAAAAAAAA&#10;AAAAAAAAAC4CAABkcnMvZTJvRG9jLnhtbFBLAQItABQABgAIAAAAIQBf6HGW4AAAAAoBAAAPAAAA&#10;AAAAAAAAAAAAAMsEAABkcnMvZG93bnJldi54bWxQSwUGAAAAAAQABADzAAAA2AUAAAAA&#10;" fillcolor="#404040 [2429]" strokeweight=".5pt">
                <v:textbox>
                  <w:txbxContent>
                    <w:p w:rsidR="008D5D32" w:rsidRPr="008D5D32" w:rsidRDefault="008D5D32" w:rsidP="008D5D32">
                      <w:pPr>
                        <w:rPr>
                          <w:color w:val="FFFFFF" w:themeColor="background1"/>
                        </w:rPr>
                      </w:pPr>
                      <w:r w:rsidRPr="008D5D32">
                        <w:rPr>
                          <w:color w:val="FFFFFF" w:themeColor="background1"/>
                        </w:rPr>
                        <w:t>ID #7</w:t>
                      </w:r>
                      <w:r>
                        <w:rPr>
                          <w:color w:val="FFFFFF" w:themeColor="background1"/>
                        </w:rPr>
                        <w:t>24</w:t>
                      </w:r>
                      <w:r w:rsidRPr="008D5D32">
                        <w:rPr>
                          <w:noProof/>
                          <w:color w:val="FFFFFF" w:themeColor="background1"/>
                          <w:lang w:eastAsia="en-CA"/>
                        </w:rPr>
                        <w:drawing>
                          <wp:inline distT="0" distB="0" distL="0" distR="0" wp14:anchorId="185FE1E9" wp14:editId="316A5F78">
                            <wp:extent cx="506095" cy="184656"/>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0107B8">
        <w:rPr>
          <w:noProof/>
          <w:lang w:eastAsia="en-CA"/>
        </w:rPr>
        <w:drawing>
          <wp:inline distT="0" distB="0" distL="0" distR="0" wp14:anchorId="7C3D5E78" wp14:editId="63BCFCD0">
            <wp:extent cx="6634716"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644374" cy="2441949"/>
                    </a:xfrm>
                    <a:prstGeom prst="rect">
                      <a:avLst/>
                    </a:prstGeom>
                  </pic:spPr>
                </pic:pic>
              </a:graphicData>
            </a:graphic>
          </wp:inline>
        </w:drawing>
      </w:r>
    </w:p>
    <w:p w:rsidR="000107B8" w:rsidRDefault="000107B8">
      <w:r>
        <w:t>Need to distinguish between Manage and Control Quality.</w:t>
      </w:r>
    </w:p>
    <w:p w:rsidR="000107B8" w:rsidRDefault="00475666">
      <w:r>
        <w:rPr>
          <w:noProof/>
          <w:lang w:eastAsia="en-CA"/>
        </w:rPr>
        <w:lastRenderedPageBreak/>
        <w:drawing>
          <wp:inline distT="0" distB="0" distL="0" distR="0" wp14:anchorId="392FA4A4" wp14:editId="73A73FD1">
            <wp:extent cx="680085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800850" cy="2266950"/>
                    </a:xfrm>
                    <a:prstGeom prst="rect">
                      <a:avLst/>
                    </a:prstGeom>
                  </pic:spPr>
                </pic:pic>
              </a:graphicData>
            </a:graphic>
          </wp:inline>
        </w:drawing>
      </w:r>
    </w:p>
    <w:p w:rsidR="00475666" w:rsidRDefault="00475666">
      <w:r>
        <w:t>Bar charts could show the progress of each project in comparison to the other projects, milestone reports will only tell what each individual project has accomplished.  I might ask senior management what information they are looking for.</w:t>
      </w:r>
    </w:p>
    <w:p w:rsidR="00475666" w:rsidRDefault="00475666">
      <w:r>
        <w:rPr>
          <w:noProof/>
          <w:lang w:eastAsia="en-CA"/>
        </w:rPr>
        <w:drawing>
          <wp:inline distT="0" distB="0" distL="0" distR="0" wp14:anchorId="20678A13" wp14:editId="297344D4">
            <wp:extent cx="6621435" cy="20097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635449" cy="2014028"/>
                    </a:xfrm>
                    <a:prstGeom prst="rect">
                      <a:avLst/>
                    </a:prstGeom>
                  </pic:spPr>
                </pic:pic>
              </a:graphicData>
            </a:graphic>
          </wp:inline>
        </w:drawing>
      </w:r>
    </w:p>
    <w:p w:rsidR="00475666" w:rsidRDefault="00475666">
      <w:r>
        <w:t>I might have gotten this one correct if it said ‘Quality plan and process are correct and effective’ (as on the process chart) but ‘project processes’ could mean many things in many different knowledge areas.</w:t>
      </w:r>
    </w:p>
    <w:p w:rsidR="00475666" w:rsidRDefault="00475666">
      <w:r>
        <w:rPr>
          <w:noProof/>
          <w:lang w:eastAsia="en-CA"/>
        </w:rPr>
        <w:drawing>
          <wp:inline distT="0" distB="0" distL="0" distR="0" wp14:anchorId="5054B5D2" wp14:editId="0AAC1086">
            <wp:extent cx="6553200" cy="21801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553200" cy="2180199"/>
                    </a:xfrm>
                    <a:prstGeom prst="rect">
                      <a:avLst/>
                    </a:prstGeom>
                  </pic:spPr>
                </pic:pic>
              </a:graphicData>
            </a:graphic>
          </wp:inline>
        </w:drawing>
      </w:r>
    </w:p>
    <w:p w:rsidR="00475666" w:rsidRDefault="00475666">
      <w:r>
        <w:t>Quality reports are mainly done by the PM but do some stakeholders submit quality reports for their area of expertise?</w:t>
      </w:r>
    </w:p>
    <w:p w:rsidR="00475666" w:rsidRDefault="00494C58">
      <w:r>
        <w:rPr>
          <w:noProof/>
          <w:lang w:eastAsia="en-CA"/>
        </w:rPr>
        <w:lastRenderedPageBreak/>
        <w:drawing>
          <wp:inline distT="0" distB="0" distL="0" distR="0" wp14:anchorId="25A6678B" wp14:editId="38B66B99">
            <wp:extent cx="6749676"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749676" cy="2647950"/>
                    </a:xfrm>
                    <a:prstGeom prst="rect">
                      <a:avLst/>
                    </a:prstGeom>
                  </pic:spPr>
                </pic:pic>
              </a:graphicData>
            </a:graphic>
          </wp:inline>
        </w:drawing>
      </w:r>
    </w:p>
    <w:p w:rsidR="00494C58" w:rsidRDefault="00494C58">
      <w:r>
        <w:t>This one is very subjective, the book says that if the seller cannot provide what was promised in the contract that procurement should be closed.</w:t>
      </w:r>
    </w:p>
    <w:p w:rsidR="00494C58" w:rsidRDefault="00494C58">
      <w:r>
        <w:rPr>
          <w:noProof/>
          <w:lang w:eastAsia="en-CA"/>
        </w:rPr>
        <w:drawing>
          <wp:inline distT="0" distB="0" distL="0" distR="0" wp14:anchorId="0D6FD098" wp14:editId="2D6479B0">
            <wp:extent cx="6715292" cy="24479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729097" cy="2452957"/>
                    </a:xfrm>
                    <a:prstGeom prst="rect">
                      <a:avLst/>
                    </a:prstGeom>
                  </pic:spPr>
                </pic:pic>
              </a:graphicData>
            </a:graphic>
          </wp:inline>
        </w:drawing>
      </w:r>
    </w:p>
    <w:p w:rsidR="00494C58" w:rsidRDefault="00494C58">
      <w:r>
        <w:t>This is very magnanimous,</w:t>
      </w:r>
      <w:r w:rsidR="000C1D6D">
        <w:t xml:space="preserve"> how long should you wait without contact before contacting others?</w:t>
      </w:r>
    </w:p>
    <w:p w:rsidR="00494C58" w:rsidRDefault="00494C58"/>
    <w:p w:rsidR="00494C58" w:rsidRDefault="008D5D32">
      <w:r>
        <w:rPr>
          <w:noProof/>
          <w:lang w:eastAsia="en-CA"/>
        </w:rPr>
        <mc:AlternateContent>
          <mc:Choice Requires="wps">
            <w:drawing>
              <wp:anchor distT="0" distB="0" distL="114300" distR="114300" simplePos="0" relativeHeight="251694080" behindDoc="0" locked="0" layoutInCell="1" allowOverlap="1" wp14:anchorId="5B150CFC" wp14:editId="51A010D6">
                <wp:simplePos x="0" y="0"/>
                <wp:positionH relativeFrom="column">
                  <wp:posOffset>5971540</wp:posOffset>
                </wp:positionH>
                <wp:positionV relativeFrom="paragraph">
                  <wp:posOffset>66675</wp:posOffset>
                </wp:positionV>
                <wp:extent cx="695325" cy="24765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Text" lastClr="000000">
                            <a:lumMod val="75000"/>
                            <a:lumOff val="25000"/>
                          </a:sysClr>
                        </a:solidFill>
                        <a:ln w="6350">
                          <a:solidFill>
                            <a:prstClr val="black"/>
                          </a:solidFill>
                        </a:ln>
                        <a:effectLst/>
                      </wps:spPr>
                      <wps:txbx>
                        <w:txbxContent>
                          <w:p w:rsidR="008D5D32" w:rsidRPr="008D5D32" w:rsidRDefault="008D5D32" w:rsidP="008D5D32">
                            <w:pPr>
                              <w:rPr>
                                <w:color w:val="FFFFFF" w:themeColor="background1"/>
                              </w:rPr>
                            </w:pPr>
                            <w:r w:rsidRPr="008D5D32">
                              <w:rPr>
                                <w:color w:val="FFFFFF" w:themeColor="background1"/>
                              </w:rPr>
                              <w:t>ID #</w:t>
                            </w:r>
                            <w:r>
                              <w:rPr>
                                <w:color w:val="FFFFFF" w:themeColor="background1"/>
                              </w:rPr>
                              <w:t>1354</w:t>
                            </w:r>
                            <w:r w:rsidRPr="008D5D32">
                              <w:rPr>
                                <w:noProof/>
                                <w:color w:val="FFFFFF" w:themeColor="background1"/>
                                <w:lang w:eastAsia="en-CA"/>
                              </w:rPr>
                              <w:drawing>
                                <wp:inline distT="0" distB="0" distL="0" distR="0" wp14:anchorId="071BCF6A" wp14:editId="50F0BEF1">
                                  <wp:extent cx="506095" cy="184656"/>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3" o:spid="_x0000_s1043" type="#_x0000_t202" style="position:absolute;margin-left:470.2pt;margin-top:5.25pt;width:54.75pt;height:1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120fAIAAAUFAAAOAAAAZHJzL2Uyb0RvYy54bWysVE1PGzEQvVfqf7B8L5uEhJSIDUpBVJUo&#10;IEHF2fF6yaq2x7Wd7Ka/nmdvEij0VDUHx/Ph+XjzZs/OO6PZRvnQkC358GjAmbKSqsY+lfzHw9Wn&#10;z5yFKGwlNFlV8q0K/Hz+8cNZ62ZqRCvSlfIMQWyYta7kqxjdrCiCXCkjwhE5ZWGsyRsRIfqnovKi&#10;RXSji9FgcFK05CvnSaoQoL3sjXye49e1kvG2roOKTJcctcV8+nwu01nMz8TsyQu3auSuDPEPVRjR&#10;WCQ9hLoUUbC1b96FMo30FKiOR5JMQXXdSJV7QDfDwZtu7lfCqdwLwAnuAFP4f2HlzebOs6Yq+fSY&#10;MysMZvSgusi+UMegAj6tCzO43Ts4xg56zHmvD1Cmtrvam/SPhhjsQHp7QDdFk1CenE6ORxPOJEyj&#10;8fRkktEvXh47H+JXRYalS8k9hpcxFZvrEFEIXPcuKVcg3VRXjdZZ2IYL7dlGYM6gR0Vt6oIzLUKE&#10;AcXkX46n1+Y7Vb3vdAJ9zwKowZVePdqrkTPk0Dn9Hym1ZS26OkYf78pJdR7qWWohf6YcKdhL0ZC0&#10;TS9V5umux4R2j2q6xW7Z5ekMp3vIl1RtMQlPPZeDk1cNsl2j0TvhQV6Aj4WMtzhqTSiRdjfOVuR/&#10;/02f/MEpWDlrsQwlD7/Wwivg982CbafD8ThtTxbGk+kIgn9tWb622LW5IMxhiNV3Ml+Tf9T7a+3J&#10;PGJvFykrTMJK5C455tVfL2K/oth7qRaL7IR9cSJe23snU+gEXEL5oXsU3u0oEzHzG9qvjZi9YU7v&#10;m15aWqwj1U2mVQK6RxUjSgJ2LQ9r911Iy/xazl4vX6/5MwAAAP//AwBQSwMEFAAGAAgAAAAhAADI&#10;D5fcAAAACgEAAA8AAABkcnMvZG93bnJldi54bWxMj0FOwzAQRfdI3MEaJDaotYtcRNI4VQEh1hQO&#10;4MTTOGo8jmynCbfHXcFy9J/+f1PtFzewC4bYe1KwWQtgSK03PXUKvr/eV8/AYtJk9OAJFfxghH19&#10;e1Pp0viZPvFyTB3LJRRLrcCmNJacx9ai03HtR6ScnXxwOuUzdNwEPedyN/BHIZ640z3lBatHfLXY&#10;no+TUzDLyb6FzUs/n86e+yZ1Dx/LQan7u+WwA5ZwSX8wXPWzOtTZqfETmcgGBYUUMqM5EFtgV0DI&#10;ogDWKJDFFnhd8f8v1L8AAAD//wMAUEsBAi0AFAAGAAgAAAAhALaDOJL+AAAA4QEAABMAAAAAAAAA&#10;AAAAAAAAAAAAAFtDb250ZW50X1R5cGVzXS54bWxQSwECLQAUAAYACAAAACEAOP0h/9YAAACUAQAA&#10;CwAAAAAAAAAAAAAAAAAvAQAAX3JlbHMvLnJlbHNQSwECLQAUAAYACAAAACEAcTtdtHwCAAAFBQAA&#10;DgAAAAAAAAAAAAAAAAAuAgAAZHJzL2Uyb0RvYy54bWxQSwECLQAUAAYACAAAACEAAMgPl9wAAAAK&#10;AQAADwAAAAAAAAAAAAAAAADWBAAAZHJzL2Rvd25yZXYueG1sUEsFBgAAAAAEAAQA8wAAAN8FAAAA&#10;AA==&#10;" fillcolor="#404040" strokeweight=".5pt">
                <v:textbox>
                  <w:txbxContent>
                    <w:p w:rsidR="008D5D32" w:rsidRPr="008D5D32" w:rsidRDefault="008D5D32" w:rsidP="008D5D32">
                      <w:pPr>
                        <w:rPr>
                          <w:color w:val="FFFFFF" w:themeColor="background1"/>
                        </w:rPr>
                      </w:pPr>
                      <w:r w:rsidRPr="008D5D32">
                        <w:rPr>
                          <w:color w:val="FFFFFF" w:themeColor="background1"/>
                        </w:rPr>
                        <w:t>ID #</w:t>
                      </w:r>
                      <w:r>
                        <w:rPr>
                          <w:color w:val="FFFFFF" w:themeColor="background1"/>
                        </w:rPr>
                        <w:t>1354</w:t>
                      </w:r>
                      <w:r w:rsidRPr="008D5D32">
                        <w:rPr>
                          <w:noProof/>
                          <w:color w:val="FFFFFF" w:themeColor="background1"/>
                          <w:lang w:eastAsia="en-CA"/>
                        </w:rPr>
                        <w:drawing>
                          <wp:inline distT="0" distB="0" distL="0" distR="0" wp14:anchorId="071BCF6A" wp14:editId="50F0BEF1">
                            <wp:extent cx="506095" cy="184656"/>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494C58">
        <w:rPr>
          <w:noProof/>
          <w:lang w:eastAsia="en-CA"/>
        </w:rPr>
        <w:drawing>
          <wp:inline distT="0" distB="0" distL="0" distR="0" wp14:anchorId="4E6CF962" wp14:editId="45A80D5A">
            <wp:extent cx="6666195" cy="24955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666195" cy="2495550"/>
                    </a:xfrm>
                    <a:prstGeom prst="rect">
                      <a:avLst/>
                    </a:prstGeom>
                  </pic:spPr>
                </pic:pic>
              </a:graphicData>
            </a:graphic>
          </wp:inline>
        </w:drawing>
      </w:r>
    </w:p>
    <w:p w:rsidR="00494C58" w:rsidRDefault="00494C58">
      <w:r>
        <w:lastRenderedPageBreak/>
        <w:t xml:space="preserve">This seems counter-intuitive but OK.  </w:t>
      </w:r>
    </w:p>
    <w:p w:rsidR="00494C58" w:rsidRDefault="008D5D32">
      <w:r>
        <w:rPr>
          <w:noProof/>
          <w:lang w:eastAsia="en-CA"/>
        </w:rPr>
        <mc:AlternateContent>
          <mc:Choice Requires="wps">
            <w:drawing>
              <wp:anchor distT="0" distB="0" distL="114300" distR="114300" simplePos="0" relativeHeight="251696128" behindDoc="0" locked="0" layoutInCell="1" allowOverlap="1" wp14:anchorId="4750C14E" wp14:editId="00149DBD">
                <wp:simplePos x="0" y="0"/>
                <wp:positionH relativeFrom="column">
                  <wp:posOffset>6104890</wp:posOffset>
                </wp:positionH>
                <wp:positionV relativeFrom="paragraph">
                  <wp:posOffset>105410</wp:posOffset>
                </wp:positionV>
                <wp:extent cx="695325" cy="24765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Text" lastClr="000000">
                            <a:lumMod val="75000"/>
                            <a:lumOff val="25000"/>
                          </a:sysClr>
                        </a:solidFill>
                        <a:ln w="6350">
                          <a:solidFill>
                            <a:prstClr val="black"/>
                          </a:solidFill>
                        </a:ln>
                        <a:effectLst/>
                      </wps:spPr>
                      <wps:txbx>
                        <w:txbxContent>
                          <w:p w:rsidR="008D5D32" w:rsidRPr="008D5D32" w:rsidRDefault="008D5D32" w:rsidP="008D5D32">
                            <w:pPr>
                              <w:rPr>
                                <w:color w:val="FFFFFF" w:themeColor="background1"/>
                              </w:rPr>
                            </w:pPr>
                            <w:r w:rsidRPr="008D5D32">
                              <w:rPr>
                                <w:color w:val="FFFFFF" w:themeColor="background1"/>
                              </w:rPr>
                              <w:t>ID #7</w:t>
                            </w:r>
                            <w:r>
                              <w:rPr>
                                <w:color w:val="FFFFFF" w:themeColor="background1"/>
                              </w:rPr>
                              <w:t>17</w:t>
                            </w:r>
                            <w:r w:rsidRPr="008D5D32">
                              <w:rPr>
                                <w:noProof/>
                                <w:color w:val="FFFFFF" w:themeColor="background1"/>
                                <w:lang w:eastAsia="en-CA"/>
                              </w:rPr>
                              <w:drawing>
                                <wp:inline distT="0" distB="0" distL="0" distR="0" wp14:anchorId="0ACF3A7F" wp14:editId="4B03DC86">
                                  <wp:extent cx="506095" cy="184656"/>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5" o:spid="_x0000_s1044" type="#_x0000_t202" style="position:absolute;margin-left:480.7pt;margin-top:8.3pt;width:54.75pt;height:19.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unewIAAAUFAAAOAAAAZHJzL2Uyb0RvYy54bWysVE1PGzEQvVfqf7B8L5uEhEDEBqUgqkoU&#10;kKDi7Hi9ZFXb49pOdtNf32dvEij0VDUHx/Ph+XjzZs8vOqPZRvnQkC358GjAmbKSqsY+l/z74/Wn&#10;U85CFLYSmqwq+VYFfjH/+OG8dTM1ohXpSnmGIDbMWlfyVYxuVhRBrpQR4YicsjDW5I2IEP1zUXnR&#10;IrrRxWgwOCla8pXzJFUI0F71Rj7P8etayXhX10FFpkuO2mI+fT6X6Szm52L27IVbNXJXhviHKoxo&#10;LJIeQl2JKNjaN+9CmUZ6ClTHI0mmoLpupMo9oJvh4E03DyvhVO4F4AR3gCn8v7DydnPvWVOVfDrh&#10;zAqDGT2qLrLP1DGogE/rwgxuDw6OsYMec97rA5Sp7a72Jv2jIQY7kN4e0E3RJJQnZ5PjEZJImEbj&#10;6ckko1+8PHY+xC+KDEuXknsML2MqNjchohC47l1SrkC6qa4brbOwDZfas43AnEGPitrUBWdahAgD&#10;ism/HE+vzTeqet/pBPqeBVCDK716tFcjZ8ihc/o/UmrLWnR1jD7elZPqPNSz1EL+SDlSsJeiIWmb&#10;XqrM012PCe0e1XSL3bLL0xme7iFfUrXFJDz1XA5OXjfIdoNG74UHeQE+FjLe4ag1oUTa3Thbkf/1&#10;N33yB6dg5azFMpQ8/FwLr4DfVwu2nQ3H47Q9WRhPpiMI/rVl+dpi1+aSMIchVt/JfE3+Ue+vtSfz&#10;hL1dpKwwCSuRu+SYV3+9jP2KYu+lWiyyE/bFiXhjH5xMoRNwCeXH7kl4t6NMxMxvab82YvaGOb1v&#10;emlpsY5UN5lWCegeVYwoCdi1PKzddyEt82s5e718vea/AQAA//8DAFBLAwQUAAYACAAAACEAsjwt&#10;vdwAAAAKAQAADwAAAGRycy9kb3ducmV2LnhtbEyPQU7DMBBF90jcwRokNojaQa2hIU5VQIg1hQM4&#10;8TSOGo8j22nC7XFXsBz9p//fVLvFDeyMIfaeFBQrAQyp9aanTsH31/v9E7CYNBk9eEIFPxhhV19f&#10;Vbo0fqZPPB9Sx3IJxVIrsCmNJeexteh0XPkRKWdHH5xO+QwdN0HPudwN/EEIyZ3uKS9YPeKrxfZ0&#10;mJyCeT3Zt1C89PPx5LlvUnf3seyVur1Z9s/AEi7pD4aLflaHOjs1fiIT2aBgK4t1RnMgJbALIB7F&#10;FlijYLORwOuK/3+h/gUAAP//AwBQSwECLQAUAAYACAAAACEAtoM4kv4AAADhAQAAEwAAAAAAAAAA&#10;AAAAAAAAAAAAW0NvbnRlbnRfVHlwZXNdLnhtbFBLAQItABQABgAIAAAAIQA4/SH/1gAAAJQBAAAL&#10;AAAAAAAAAAAAAAAAAC8BAABfcmVscy8ucmVsc1BLAQItABQABgAIAAAAIQDHNyunewIAAAUFAAAO&#10;AAAAAAAAAAAAAAAAAC4CAABkcnMvZTJvRG9jLnhtbFBLAQItABQABgAIAAAAIQCyPC293AAAAAoB&#10;AAAPAAAAAAAAAAAAAAAAANUEAABkcnMvZG93bnJldi54bWxQSwUGAAAAAAQABADzAAAA3gUAAAAA&#10;" fillcolor="#404040" strokeweight=".5pt">
                <v:textbox>
                  <w:txbxContent>
                    <w:p w:rsidR="008D5D32" w:rsidRPr="008D5D32" w:rsidRDefault="008D5D32" w:rsidP="008D5D32">
                      <w:pPr>
                        <w:rPr>
                          <w:color w:val="FFFFFF" w:themeColor="background1"/>
                        </w:rPr>
                      </w:pPr>
                      <w:r w:rsidRPr="008D5D32">
                        <w:rPr>
                          <w:color w:val="FFFFFF" w:themeColor="background1"/>
                        </w:rPr>
                        <w:t>ID #7</w:t>
                      </w:r>
                      <w:r>
                        <w:rPr>
                          <w:color w:val="FFFFFF" w:themeColor="background1"/>
                        </w:rPr>
                        <w:t>17</w:t>
                      </w:r>
                      <w:r w:rsidRPr="008D5D32">
                        <w:rPr>
                          <w:noProof/>
                          <w:color w:val="FFFFFF" w:themeColor="background1"/>
                          <w:lang w:eastAsia="en-CA"/>
                        </w:rPr>
                        <w:drawing>
                          <wp:inline distT="0" distB="0" distL="0" distR="0" wp14:anchorId="0ACF3A7F" wp14:editId="4B03DC86">
                            <wp:extent cx="506095" cy="184656"/>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B62D76">
        <w:rPr>
          <w:noProof/>
          <w:lang w:eastAsia="en-CA"/>
        </w:rPr>
        <w:drawing>
          <wp:inline distT="0" distB="0" distL="0" distR="0" wp14:anchorId="3C7D3663" wp14:editId="2A9C4005">
            <wp:extent cx="6830450" cy="254317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840264" cy="2546829"/>
                    </a:xfrm>
                    <a:prstGeom prst="rect">
                      <a:avLst/>
                    </a:prstGeom>
                  </pic:spPr>
                </pic:pic>
              </a:graphicData>
            </a:graphic>
          </wp:inline>
        </w:drawing>
      </w:r>
    </w:p>
    <w:p w:rsidR="00494C58" w:rsidRDefault="00B62D76">
      <w:r>
        <w:t>This is correct.</w:t>
      </w:r>
    </w:p>
    <w:p w:rsidR="00B62D76" w:rsidRDefault="00B62D76">
      <w:r>
        <w:rPr>
          <w:noProof/>
          <w:lang w:eastAsia="en-CA"/>
        </w:rPr>
        <w:drawing>
          <wp:inline distT="0" distB="0" distL="0" distR="0" wp14:anchorId="255CE826" wp14:editId="5F7F0F22">
            <wp:extent cx="6667500" cy="263993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669300" cy="2640644"/>
                    </a:xfrm>
                    <a:prstGeom prst="rect">
                      <a:avLst/>
                    </a:prstGeom>
                  </pic:spPr>
                </pic:pic>
              </a:graphicData>
            </a:graphic>
          </wp:inline>
        </w:drawing>
      </w:r>
    </w:p>
    <w:p w:rsidR="00B62D76" w:rsidRDefault="00B62D76">
      <w:r>
        <w:t>This makes sense.</w:t>
      </w:r>
    </w:p>
    <w:p w:rsidR="00B62D76" w:rsidRDefault="00B62D76">
      <w:r>
        <w:rPr>
          <w:noProof/>
          <w:lang w:eastAsia="en-CA"/>
        </w:rPr>
        <w:drawing>
          <wp:inline distT="0" distB="0" distL="0" distR="0" wp14:anchorId="7EB72073" wp14:editId="7D3BE08A">
            <wp:extent cx="659996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599960" cy="2305050"/>
                    </a:xfrm>
                    <a:prstGeom prst="rect">
                      <a:avLst/>
                    </a:prstGeom>
                  </pic:spPr>
                </pic:pic>
              </a:graphicData>
            </a:graphic>
          </wp:inline>
        </w:drawing>
      </w:r>
    </w:p>
    <w:p w:rsidR="00710F65" w:rsidRDefault="00B62D76">
      <w:r>
        <w:t>I didn’t realize that the Why-why was also the Ishikawa cause and effect diagram, this is correct.</w:t>
      </w:r>
    </w:p>
    <w:p w:rsidR="00B62D76" w:rsidRDefault="004A01D6">
      <w:r>
        <w:rPr>
          <w:noProof/>
          <w:lang w:eastAsia="en-CA"/>
        </w:rPr>
        <w:lastRenderedPageBreak/>
        <w:drawing>
          <wp:inline distT="0" distB="0" distL="0" distR="0" wp14:anchorId="4AA7DA3F" wp14:editId="246C80EC">
            <wp:extent cx="6600825" cy="203525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614577" cy="2039494"/>
                    </a:xfrm>
                    <a:prstGeom prst="rect">
                      <a:avLst/>
                    </a:prstGeom>
                  </pic:spPr>
                </pic:pic>
              </a:graphicData>
            </a:graphic>
          </wp:inline>
        </w:drawing>
      </w:r>
    </w:p>
    <w:p w:rsidR="004A01D6" w:rsidRDefault="004A01D6">
      <w:r>
        <w:t>Observing and asking would be best but observing is better than just asking.</w:t>
      </w:r>
    </w:p>
    <w:p w:rsidR="004A01D6" w:rsidRDefault="004A01D6">
      <w:r>
        <w:rPr>
          <w:noProof/>
          <w:lang w:eastAsia="en-CA"/>
        </w:rPr>
        <w:drawing>
          <wp:inline distT="0" distB="0" distL="0" distR="0" wp14:anchorId="7B5279EA" wp14:editId="261BFF8B">
            <wp:extent cx="6600825" cy="254653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600825" cy="2546536"/>
                    </a:xfrm>
                    <a:prstGeom prst="rect">
                      <a:avLst/>
                    </a:prstGeom>
                  </pic:spPr>
                </pic:pic>
              </a:graphicData>
            </a:graphic>
          </wp:inline>
        </w:drawing>
      </w:r>
    </w:p>
    <w:p w:rsidR="004A01D6" w:rsidRDefault="004A01D6">
      <w:r>
        <w:t>This doesn’t make sense as the sponsor is one of the most influential of stakeholders.  Not sure why you would delay their objective.</w:t>
      </w:r>
    </w:p>
    <w:p w:rsidR="004A01D6" w:rsidRDefault="004A01D6">
      <w:r>
        <w:rPr>
          <w:noProof/>
          <w:lang w:eastAsia="en-CA"/>
        </w:rPr>
        <w:drawing>
          <wp:inline distT="0" distB="0" distL="0" distR="0" wp14:anchorId="082ED821" wp14:editId="7D49E76D">
            <wp:extent cx="6248400" cy="237786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260703" cy="2382545"/>
                    </a:xfrm>
                    <a:prstGeom prst="rect">
                      <a:avLst/>
                    </a:prstGeom>
                  </pic:spPr>
                </pic:pic>
              </a:graphicData>
            </a:graphic>
          </wp:inline>
        </w:drawing>
      </w:r>
    </w:p>
    <w:p w:rsidR="004A01D6" w:rsidRDefault="004A01D6">
      <w:r>
        <w:t>Knew it was A or B as they are both based upon experiential knowledge, I will be studying different methods of estimating.</w:t>
      </w:r>
    </w:p>
    <w:p w:rsidR="004A01D6" w:rsidRDefault="00D37E3C">
      <w:r>
        <w:rPr>
          <w:noProof/>
          <w:lang w:eastAsia="en-CA"/>
        </w:rPr>
        <w:lastRenderedPageBreak/>
        <w:drawing>
          <wp:inline distT="0" distB="0" distL="0" distR="0" wp14:anchorId="60958655" wp14:editId="578E86BB">
            <wp:extent cx="6381750" cy="241088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381750" cy="2410883"/>
                    </a:xfrm>
                    <a:prstGeom prst="rect">
                      <a:avLst/>
                    </a:prstGeom>
                  </pic:spPr>
                </pic:pic>
              </a:graphicData>
            </a:graphic>
          </wp:inline>
        </w:drawing>
      </w:r>
      <w:r w:rsidR="004A01D6">
        <w:t>.</w:t>
      </w:r>
    </w:p>
    <w:p w:rsidR="00D37E3C" w:rsidRDefault="00D37E3C">
      <w:r>
        <w:t>The PM does not have enough power for Formal, Penalty is rarely motivating in a positive way so Referent or Expert is left.  I chose Referent because the question didn’t mention that the PM had any expert knowledge,</w:t>
      </w:r>
    </w:p>
    <w:p w:rsidR="00D37E3C" w:rsidRDefault="00D37E3C">
      <w:r>
        <w:rPr>
          <w:noProof/>
          <w:lang w:eastAsia="en-CA"/>
        </w:rPr>
        <w:drawing>
          <wp:inline distT="0" distB="0" distL="0" distR="0" wp14:anchorId="35E9EAB4" wp14:editId="1EAD7A60">
            <wp:extent cx="6619875" cy="2371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619875" cy="2371415"/>
                    </a:xfrm>
                    <a:prstGeom prst="rect">
                      <a:avLst/>
                    </a:prstGeom>
                  </pic:spPr>
                </pic:pic>
              </a:graphicData>
            </a:graphic>
          </wp:inline>
        </w:drawing>
      </w:r>
    </w:p>
    <w:p w:rsidR="00D37E3C" w:rsidRDefault="00D37E3C">
      <w:r>
        <w:t>I can see how that would be useful but the WBS is the list of tasks that the team needs to do; all team members should know what other team members are working on as well.</w:t>
      </w:r>
    </w:p>
    <w:p w:rsidR="004A01D6" w:rsidRDefault="00D37E3C">
      <w:r>
        <w:rPr>
          <w:noProof/>
          <w:lang w:eastAsia="en-CA"/>
        </w:rPr>
        <w:drawing>
          <wp:inline distT="0" distB="0" distL="0" distR="0" wp14:anchorId="73DB6D12" wp14:editId="0E97635D">
            <wp:extent cx="6572250" cy="21563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572250" cy="2156344"/>
                    </a:xfrm>
                    <a:prstGeom prst="rect">
                      <a:avLst/>
                    </a:prstGeom>
                  </pic:spPr>
                </pic:pic>
              </a:graphicData>
            </a:graphic>
          </wp:inline>
        </w:drawing>
      </w:r>
    </w:p>
    <w:p w:rsidR="00CA7C53" w:rsidRDefault="00CA7C53" w:rsidP="000C1D6D">
      <w:pPr>
        <w:spacing w:after="0"/>
      </w:pPr>
      <w:r>
        <w:t xml:space="preserve">If they </w:t>
      </w:r>
      <w:r w:rsidR="000C1D6D">
        <w:t>own</w:t>
      </w:r>
      <w:r>
        <w:t xml:space="preserve"> the risk, this is technically not </w:t>
      </w:r>
      <w:r w:rsidR="000C1D6D">
        <w:t>‘sharing’;</w:t>
      </w:r>
      <w:r>
        <w:t xml:space="preserve"> they would accept all the risk.  Also, “best able to </w:t>
      </w:r>
      <w:r w:rsidRPr="00CA7C53">
        <w:rPr>
          <w:b/>
        </w:rPr>
        <w:t>capture the opportunity”</w:t>
      </w:r>
      <w:r>
        <w:rPr>
          <w:b/>
        </w:rPr>
        <w:t xml:space="preserve"> </w:t>
      </w:r>
      <w:r w:rsidRPr="00CA7C53">
        <w:t>sounds</w:t>
      </w:r>
      <w:r>
        <w:t xml:space="preserve"> like there is opportunity to be exploited, with this answer, there is no opportunity, only risk.</w:t>
      </w:r>
    </w:p>
    <w:p w:rsidR="00CA7C53" w:rsidRDefault="00CA7C53">
      <w:pPr>
        <w:rPr>
          <w:b/>
        </w:rPr>
      </w:pPr>
      <w:r>
        <w:rPr>
          <w:noProof/>
          <w:lang w:eastAsia="en-CA"/>
        </w:rPr>
        <w:lastRenderedPageBreak/>
        <w:drawing>
          <wp:inline distT="0" distB="0" distL="0" distR="0" wp14:anchorId="2338C954" wp14:editId="43AFAD22">
            <wp:extent cx="6638925" cy="214630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638925" cy="2146302"/>
                    </a:xfrm>
                    <a:prstGeom prst="rect">
                      <a:avLst/>
                    </a:prstGeom>
                  </pic:spPr>
                </pic:pic>
              </a:graphicData>
            </a:graphic>
          </wp:inline>
        </w:drawing>
      </w:r>
    </w:p>
    <w:p w:rsidR="00CA7C53" w:rsidRDefault="00CA7C53">
      <w:r w:rsidRPr="00CA7C53">
        <w:t>I cannot see why I did not pick the correct answer</w:t>
      </w:r>
      <w:r>
        <w:t>.</w:t>
      </w:r>
    </w:p>
    <w:p w:rsidR="00CA7C53" w:rsidRDefault="00CA7C53">
      <w:r>
        <w:rPr>
          <w:noProof/>
          <w:lang w:eastAsia="en-CA"/>
        </w:rPr>
        <w:drawing>
          <wp:inline distT="0" distB="0" distL="0" distR="0" wp14:anchorId="37CF2A41" wp14:editId="66B78530">
            <wp:extent cx="6504368"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505833" cy="2981996"/>
                    </a:xfrm>
                    <a:prstGeom prst="rect">
                      <a:avLst/>
                    </a:prstGeom>
                  </pic:spPr>
                </pic:pic>
              </a:graphicData>
            </a:graphic>
          </wp:inline>
        </w:drawing>
      </w:r>
    </w:p>
    <w:p w:rsidR="00CA7C53" w:rsidRDefault="00CA7C53">
      <w:r>
        <w:t>Both C and D need to be accomplished.  The customer was satisfied with the work performed so I wouldn’t have thought that D would have taken precedence with the exception of needing to complete the performance report.</w:t>
      </w:r>
    </w:p>
    <w:p w:rsidR="00DB080D" w:rsidRDefault="00DB080D">
      <w:r>
        <w:rPr>
          <w:noProof/>
          <w:lang w:eastAsia="en-CA"/>
        </w:rPr>
        <w:drawing>
          <wp:inline distT="0" distB="0" distL="0" distR="0" wp14:anchorId="0DFD7997" wp14:editId="50255287">
            <wp:extent cx="6779862" cy="2571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b="5923"/>
                    <a:stretch/>
                  </pic:blipFill>
                  <pic:spPr bwMode="auto">
                    <a:xfrm>
                      <a:off x="0" y="0"/>
                      <a:ext cx="6779862" cy="2571750"/>
                    </a:xfrm>
                    <a:prstGeom prst="rect">
                      <a:avLst/>
                    </a:prstGeom>
                    <a:ln>
                      <a:noFill/>
                    </a:ln>
                    <a:extLst>
                      <a:ext uri="{53640926-AAD7-44D8-BBD7-CCE9431645EC}">
                        <a14:shadowObscured xmlns:a14="http://schemas.microsoft.com/office/drawing/2010/main"/>
                      </a:ext>
                    </a:extLst>
                  </pic:spPr>
                </pic:pic>
              </a:graphicData>
            </a:graphic>
          </wp:inline>
        </w:drawing>
      </w:r>
      <w:r>
        <w:t>Who is permitted to speak with the Project Manager is always part of the communications management plan I thought.</w:t>
      </w:r>
    </w:p>
    <w:p w:rsidR="00DB080D" w:rsidRDefault="00DB080D">
      <w:r>
        <w:rPr>
          <w:noProof/>
          <w:lang w:eastAsia="en-CA"/>
        </w:rPr>
        <w:lastRenderedPageBreak/>
        <w:drawing>
          <wp:inline distT="0" distB="0" distL="0" distR="0" wp14:anchorId="7EFFE7A2" wp14:editId="7E627F6C">
            <wp:extent cx="6543675" cy="23867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543675" cy="2386764"/>
                    </a:xfrm>
                    <a:prstGeom prst="rect">
                      <a:avLst/>
                    </a:prstGeom>
                  </pic:spPr>
                </pic:pic>
              </a:graphicData>
            </a:graphic>
          </wp:inline>
        </w:drawing>
      </w:r>
    </w:p>
    <w:p w:rsidR="00CA592C" w:rsidRDefault="00CA592C">
      <w:r>
        <w:t>Is there a reason why this is not an idea to try?  We are supposed to be creative problem-solvers and this would handle the inequality issue.</w:t>
      </w:r>
    </w:p>
    <w:p w:rsidR="00CA592C" w:rsidRDefault="00CA592C">
      <w:r>
        <w:rPr>
          <w:noProof/>
          <w:lang w:eastAsia="en-CA"/>
        </w:rPr>
        <w:drawing>
          <wp:inline distT="0" distB="0" distL="0" distR="0" wp14:anchorId="50C66C10" wp14:editId="32B86E83">
            <wp:extent cx="6714991" cy="230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6721267" cy="2307204"/>
                    </a:xfrm>
                    <a:prstGeom prst="rect">
                      <a:avLst/>
                    </a:prstGeom>
                  </pic:spPr>
                </pic:pic>
              </a:graphicData>
            </a:graphic>
          </wp:inline>
        </w:drawing>
      </w:r>
    </w:p>
    <w:p w:rsidR="00CA592C" w:rsidRDefault="00CA592C">
      <w:r>
        <w:t>Is this answer saying that the PM would not be obligated to pay for the extra 5 computers or is he just seeing if the seller will accept them back?</w:t>
      </w:r>
    </w:p>
    <w:p w:rsidR="00CA592C" w:rsidRDefault="00CA592C">
      <w:r>
        <w:rPr>
          <w:noProof/>
          <w:lang w:eastAsia="en-CA"/>
        </w:rPr>
        <w:drawing>
          <wp:inline distT="0" distB="0" distL="0" distR="0" wp14:anchorId="4B8D40A5" wp14:editId="5514C9A2">
            <wp:extent cx="6747651"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747651" cy="2419350"/>
                    </a:xfrm>
                    <a:prstGeom prst="rect">
                      <a:avLst/>
                    </a:prstGeom>
                  </pic:spPr>
                </pic:pic>
              </a:graphicData>
            </a:graphic>
          </wp:inline>
        </w:drawing>
      </w:r>
    </w:p>
    <w:p w:rsidR="00CA592C" w:rsidRDefault="00CA592C">
      <w:r>
        <w:t>Is the cor</w:t>
      </w:r>
      <w:r w:rsidR="008819EC">
        <w:t>rectness of the deliverables not part of the plan but the process?</w:t>
      </w:r>
    </w:p>
    <w:p w:rsidR="008819EC" w:rsidRDefault="00C776E2">
      <w:r>
        <w:rPr>
          <w:noProof/>
          <w:lang w:eastAsia="en-CA"/>
        </w:rPr>
        <w:lastRenderedPageBreak/>
        <mc:AlternateContent>
          <mc:Choice Requires="wps">
            <w:drawing>
              <wp:anchor distT="0" distB="0" distL="114300" distR="114300" simplePos="0" relativeHeight="251698176" behindDoc="0" locked="0" layoutInCell="1" allowOverlap="1" wp14:anchorId="7B636AA4" wp14:editId="2FFF102A">
                <wp:simplePos x="0" y="0"/>
                <wp:positionH relativeFrom="column">
                  <wp:posOffset>5942965</wp:posOffset>
                </wp:positionH>
                <wp:positionV relativeFrom="paragraph">
                  <wp:posOffset>153035</wp:posOffset>
                </wp:positionV>
                <wp:extent cx="695325" cy="2476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695325" cy="247650"/>
                        </a:xfrm>
                        <a:prstGeom prst="rect">
                          <a:avLst/>
                        </a:prstGeom>
                        <a:solidFill>
                          <a:sysClr val="windowText" lastClr="000000">
                            <a:lumMod val="75000"/>
                            <a:lumOff val="25000"/>
                          </a:sysClr>
                        </a:solidFill>
                        <a:ln w="6350">
                          <a:solidFill>
                            <a:prstClr val="black"/>
                          </a:solidFill>
                        </a:ln>
                        <a:effectLst/>
                      </wps:spPr>
                      <wps:txbx>
                        <w:txbxContent>
                          <w:p w:rsidR="00C776E2" w:rsidRPr="008D5D32" w:rsidRDefault="00C776E2" w:rsidP="00C776E2">
                            <w:pPr>
                              <w:rPr>
                                <w:color w:val="FFFFFF" w:themeColor="background1"/>
                              </w:rPr>
                            </w:pPr>
                            <w:r w:rsidRPr="008D5D32">
                              <w:rPr>
                                <w:color w:val="FFFFFF" w:themeColor="background1"/>
                              </w:rPr>
                              <w:t>ID #</w:t>
                            </w:r>
                            <w:r>
                              <w:rPr>
                                <w:color w:val="FFFFFF" w:themeColor="background1"/>
                              </w:rPr>
                              <w:t>603</w:t>
                            </w:r>
                            <w:r w:rsidRPr="008D5D32">
                              <w:rPr>
                                <w:noProof/>
                                <w:color w:val="FFFFFF" w:themeColor="background1"/>
                                <w:lang w:eastAsia="en-CA"/>
                              </w:rPr>
                              <w:drawing>
                                <wp:inline distT="0" distB="0" distL="0" distR="0" wp14:anchorId="70869F71" wp14:editId="779FB0D4">
                                  <wp:extent cx="506095" cy="184656"/>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9" o:spid="_x0000_s1045" type="#_x0000_t202" style="position:absolute;margin-left:467.95pt;margin-top:12.05pt;width:54.75pt;height:19.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jewIAAAUFAAAOAAAAZHJzL2Uyb0RvYy54bWysVE1PGzEQvVfqf7B8L5uEhJSIDUpBVJUo&#10;IEHF2fF6yaq2x7Wd7Ka/nmdvEij0VDUHx/Ph+XhvZs/OO6PZRvnQkC358GjAmbKSqsY+lfzHw9Wn&#10;z5yFKGwlNFlV8q0K/Hz+8cNZ62ZqRCvSlfIMQWyYta7kqxjdrCiCXCkjwhE5ZWGsyRsRIfqnovKi&#10;RXSji9FgcFK05CvnSaoQoL3sjXye49e1kvG2roOKTJcctcV8+nwu01nMz8TsyQu3auSuDPEPVRjR&#10;WCQ9hLoUUbC1b96FMo30FKiOR5JMQXXdSJV7QDfDwZtu7lfCqdwLwAnuAFP4f2HlzebOs6Yq+fSU&#10;MysMOHpQXWRfqGNQAZ/WhRnc7h0cYwc9eN7rA5Sp7a72Jv2jIQY7kN4e0E3RJJQnp5Pj0YQzCdNo&#10;PD2ZZPSLl8fOh/hVkWHpUnIP8jKmYnMdIgqB694l5Qqkm+qq0ToL23ChPdsI8IzxqKhNXXCmRYgw&#10;oJj8y/H02nynqvedTqDvpwBqzEqvHu3VyBly6Jz+j5TashZdHaOPd+WkOg/1LLWQP1OOFOylaEja&#10;ppcqz+mux4R2j2q6xW7ZZXaGByqWVG3BhKd+loOTVw2yXaPRO+ExvAAfCxlvcdSaUCLtbpytyP/+&#10;mz75Y6Zg5azFMpQ8/FoLr4DfN4tpOx2Ox2l7sjCeTEcQ/GvL8rXFrs0FgYchVt/JfE3+Ue+vtSfz&#10;iL1dpKwwCSuRu+Tgq79exH5FsfdSLRbZCfviRLy2906m0Am4hPJD9yi8241MBOc3tF8bMXszOb1v&#10;emlpsY5UN3msEtA9qqAoCdi1TNbuu5CW+bWcvV6+XvNnAAAA//8DAFBLAwQUAAYACAAAACEAQH7C&#10;L94AAAAKAQAADwAAAGRycy9kb3ducmV2LnhtbEyPQU7DMBBF90jcwRokNog6adOqTTOpCgixpnAA&#10;J57GUeNxFDtNuD3uCpaj//T/m+Iw205cafCtY4R0kYAgrp1uuUH4/np/3oLwQbFWnWNC+CEPh/L+&#10;rlC5dhN/0vUUGhFL2OcKwYTQ51L62pBVfuF64pid3WBViOfQSD2oKZbbTi6TZCOtajkuGNXTq6H6&#10;chotwpSN5m1IX9rpfHHSVaF5+piPiI8P83EPItAc/mC46Ud1KKNT5UbWXnQIu9V6F1GEZZaCuAFJ&#10;ts5AVAibVQqyLOT/F8pfAAAA//8DAFBLAQItABQABgAIAAAAIQC2gziS/gAAAOEBAAATAAAAAAAA&#10;AAAAAAAAAAAAAABbQ29udGVudF9UeXBlc10ueG1sUEsBAi0AFAAGAAgAAAAhADj9If/WAAAAlAEA&#10;AAsAAAAAAAAAAAAAAAAALwEAAF9yZWxzLy5yZWxzUEsBAi0AFAAGAAgAAAAhANKu4+N7AgAABQUA&#10;AA4AAAAAAAAAAAAAAAAALgIAAGRycy9lMm9Eb2MueG1sUEsBAi0AFAAGAAgAAAAhAEB+wi/eAAAA&#10;CgEAAA8AAAAAAAAAAAAAAAAA1QQAAGRycy9kb3ducmV2LnhtbFBLBQYAAAAABAAEAPMAAADgBQAA&#10;AAA=&#10;" fillcolor="#404040" strokeweight=".5pt">
                <v:textbox>
                  <w:txbxContent>
                    <w:p w:rsidR="00C776E2" w:rsidRPr="008D5D32" w:rsidRDefault="00C776E2" w:rsidP="00C776E2">
                      <w:pPr>
                        <w:rPr>
                          <w:color w:val="FFFFFF" w:themeColor="background1"/>
                        </w:rPr>
                      </w:pPr>
                      <w:r w:rsidRPr="008D5D32">
                        <w:rPr>
                          <w:color w:val="FFFFFF" w:themeColor="background1"/>
                        </w:rPr>
                        <w:t>ID #</w:t>
                      </w:r>
                      <w:r>
                        <w:rPr>
                          <w:color w:val="FFFFFF" w:themeColor="background1"/>
                        </w:rPr>
                        <w:t>603</w:t>
                      </w:r>
                      <w:r w:rsidRPr="008D5D32">
                        <w:rPr>
                          <w:noProof/>
                          <w:color w:val="FFFFFF" w:themeColor="background1"/>
                          <w:lang w:eastAsia="en-CA"/>
                        </w:rPr>
                        <w:drawing>
                          <wp:inline distT="0" distB="0" distL="0" distR="0" wp14:anchorId="70869F71" wp14:editId="779FB0D4">
                            <wp:extent cx="506095" cy="184656"/>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095" cy="184656"/>
                                    </a:xfrm>
                                    <a:prstGeom prst="rect">
                                      <a:avLst/>
                                    </a:prstGeom>
                                    <a:noFill/>
                                    <a:ln>
                                      <a:noFill/>
                                    </a:ln>
                                  </pic:spPr>
                                </pic:pic>
                              </a:graphicData>
                            </a:graphic>
                          </wp:inline>
                        </w:drawing>
                      </w:r>
                    </w:p>
                  </w:txbxContent>
                </v:textbox>
              </v:shape>
            </w:pict>
          </mc:Fallback>
        </mc:AlternateContent>
      </w:r>
      <w:r w:rsidR="008819EC">
        <w:rPr>
          <w:noProof/>
          <w:lang w:eastAsia="en-CA"/>
        </w:rPr>
        <w:drawing>
          <wp:inline distT="0" distB="0" distL="0" distR="0" wp14:anchorId="3D16A310" wp14:editId="287A6AE4">
            <wp:extent cx="5943600" cy="2710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2710180"/>
                    </a:xfrm>
                    <a:prstGeom prst="rect">
                      <a:avLst/>
                    </a:prstGeom>
                  </pic:spPr>
                </pic:pic>
              </a:graphicData>
            </a:graphic>
          </wp:inline>
        </w:drawing>
      </w:r>
    </w:p>
    <w:p w:rsidR="008819EC" w:rsidRDefault="008819EC">
      <w:r>
        <w:t>This one should not have been missed.</w:t>
      </w:r>
    </w:p>
    <w:p w:rsidR="008819EC" w:rsidRDefault="008819EC">
      <w:r>
        <w:rPr>
          <w:noProof/>
          <w:lang w:eastAsia="en-CA"/>
        </w:rPr>
        <w:drawing>
          <wp:inline distT="0" distB="0" distL="0" distR="0" wp14:anchorId="31371D60" wp14:editId="7495C6D1">
            <wp:extent cx="6353175" cy="218356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367029" cy="2188327"/>
                    </a:xfrm>
                    <a:prstGeom prst="rect">
                      <a:avLst/>
                    </a:prstGeom>
                  </pic:spPr>
                </pic:pic>
              </a:graphicData>
            </a:graphic>
          </wp:inline>
        </w:drawing>
      </w:r>
    </w:p>
    <w:p w:rsidR="008819EC" w:rsidRDefault="008819EC">
      <w:r>
        <w:t>Is this just ‘executing’ and not ‘mitigating’ because we don’t know what type of response plan this is or what the response is designed to do?</w:t>
      </w:r>
    </w:p>
    <w:p w:rsidR="008819EC" w:rsidRDefault="008819EC"/>
    <w:p w:rsidR="00082B52" w:rsidRDefault="00082B52">
      <w:bookmarkStart w:id="0" w:name="_GoBack"/>
      <w:bookmarkEnd w:id="0"/>
    </w:p>
    <w:sectPr w:rsidR="00082B52" w:rsidSect="00D6793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10A9"/>
    <w:rsid w:val="00000D93"/>
    <w:rsid w:val="000107B8"/>
    <w:rsid w:val="00045EBD"/>
    <w:rsid w:val="00082B52"/>
    <w:rsid w:val="000C1D6D"/>
    <w:rsid w:val="00177A04"/>
    <w:rsid w:val="00207ADB"/>
    <w:rsid w:val="0024059F"/>
    <w:rsid w:val="002505A9"/>
    <w:rsid w:val="002A65E6"/>
    <w:rsid w:val="00372282"/>
    <w:rsid w:val="0037496F"/>
    <w:rsid w:val="0042761A"/>
    <w:rsid w:val="00475666"/>
    <w:rsid w:val="00494C58"/>
    <w:rsid w:val="00496264"/>
    <w:rsid w:val="004A01D6"/>
    <w:rsid w:val="004B3F92"/>
    <w:rsid w:val="004F3830"/>
    <w:rsid w:val="005163F1"/>
    <w:rsid w:val="005517A1"/>
    <w:rsid w:val="005710A9"/>
    <w:rsid w:val="00594D3C"/>
    <w:rsid w:val="006345BF"/>
    <w:rsid w:val="0063502D"/>
    <w:rsid w:val="006360F9"/>
    <w:rsid w:val="006B0E97"/>
    <w:rsid w:val="00710F65"/>
    <w:rsid w:val="00754CAC"/>
    <w:rsid w:val="00814EBF"/>
    <w:rsid w:val="00873B25"/>
    <w:rsid w:val="00877F52"/>
    <w:rsid w:val="008819EC"/>
    <w:rsid w:val="00887B3D"/>
    <w:rsid w:val="008D5D32"/>
    <w:rsid w:val="008E0B36"/>
    <w:rsid w:val="008E74A6"/>
    <w:rsid w:val="00947131"/>
    <w:rsid w:val="00965EB4"/>
    <w:rsid w:val="00A03E8B"/>
    <w:rsid w:val="00B62D76"/>
    <w:rsid w:val="00BE6EE7"/>
    <w:rsid w:val="00C414F8"/>
    <w:rsid w:val="00C776E2"/>
    <w:rsid w:val="00C873B6"/>
    <w:rsid w:val="00CA592C"/>
    <w:rsid w:val="00CA7C53"/>
    <w:rsid w:val="00D37E3C"/>
    <w:rsid w:val="00D6793A"/>
    <w:rsid w:val="00DB080D"/>
    <w:rsid w:val="00DC72F8"/>
    <w:rsid w:val="00DE040E"/>
    <w:rsid w:val="00E7769D"/>
    <w:rsid w:val="00E90CFC"/>
    <w:rsid w:val="00EB2F85"/>
    <w:rsid w:val="00F04A2F"/>
    <w:rsid w:val="00F23A75"/>
    <w:rsid w:val="00F802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1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0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1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0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emf"/><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0.emf"/><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4C792-64C5-4DE3-BE3C-4BA43C530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873875CF</Template>
  <TotalTime>1220</TotalTime>
  <Pages>34</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Province of British Columbia</Company>
  <LinksUpToDate>false</LinksUpToDate>
  <CharactersWithSpaces>9111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Campbell, Jackie K CITZ:EX</dc:creator>
  <cp:lastModifiedBy>Campbell, Jackie K MTIC:EX</cp:lastModifiedBy>
  <cp:revision>11</cp:revision>
  <cp:lastPrinted>2019-01-16T08:10:00Z</cp:lastPrinted>
  <dcterms:created xsi:type="dcterms:W3CDTF">2019-01-14T19:15:00Z</dcterms:created>
  <dcterms:modified xsi:type="dcterms:W3CDTF">2019-01-19T12:57:00Z</dcterms:modified>
</cp:coreProperties>
</file>